
<file path=[Content_Types].xml><?xml version="1.0" encoding="utf-8"?>
<Types xmlns="http://schemas.openxmlformats.org/package/2006/content-types">
  <Default Extension="emf" ContentType="image/x-emf"/>
  <Default Extension="jfif" ContentType="image/jpeg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20" w:type="dxa"/>
        <w:tblLayout w:type="fixed"/>
        <w:tblLook w:val="04A0" w:firstRow="1" w:lastRow="0" w:firstColumn="1" w:lastColumn="0" w:noHBand="0" w:noVBand="1"/>
      </w:tblPr>
      <w:tblGrid>
        <w:gridCol w:w="7812"/>
        <w:gridCol w:w="2268"/>
        <w:gridCol w:w="540"/>
      </w:tblGrid>
      <w:tr w:rsidR="00D03389" w:rsidRPr="00112F2F" w14:paraId="64231A3B" w14:textId="77777777" w:rsidTr="00B42E33">
        <w:trPr>
          <w:gridAfter w:val="1"/>
          <w:wAfter w:w="540" w:type="dxa"/>
          <w:cantSplit/>
          <w:trHeight w:val="1610"/>
        </w:trPr>
        <w:tc>
          <w:tcPr>
            <w:tcW w:w="7812" w:type="dxa"/>
            <w:hideMark/>
          </w:tcPr>
          <w:p w14:paraId="1BA4371D" w14:textId="77777777" w:rsidR="00D03389" w:rsidRPr="00736D82" w:rsidRDefault="00D03389" w:rsidP="00736D82">
            <w:pPr>
              <w:pStyle w:val="ASUStyle"/>
            </w:pPr>
            <w:r w:rsidRPr="00736D82">
              <w:t>AIN SHAMS UNIVERSITY</w:t>
            </w:r>
          </w:p>
          <w:p w14:paraId="05E326B6" w14:textId="77777777" w:rsidR="00D03389" w:rsidRPr="00736D82" w:rsidRDefault="00D03389" w:rsidP="00736D82">
            <w:pPr>
              <w:pStyle w:val="ASUStyle"/>
            </w:pPr>
            <w:r w:rsidRPr="00736D82">
              <w:t>FACULTY OF ENGINEERING</w:t>
            </w:r>
          </w:p>
          <w:p w14:paraId="7650B90E" w14:textId="62A78391" w:rsidR="00D03389" w:rsidRPr="00D03389" w:rsidRDefault="00D03389" w:rsidP="00025473">
            <w:pPr>
              <w:pStyle w:val="MajorStyle"/>
            </w:pPr>
            <w:r w:rsidRPr="00D03389">
              <w:t>International Credit Hour</w:t>
            </w:r>
            <w:r w:rsidR="00D41C08">
              <w:t xml:space="preserve"> Engineering</w:t>
            </w:r>
            <w:r w:rsidRPr="00D03389">
              <w:t xml:space="preserve"> Programs (ICHEP)</w:t>
            </w:r>
            <w:r>
              <w:br/>
            </w:r>
            <w:r w:rsidRPr="00D03389">
              <w:t>Computer Engineering and Software Systems Program (CESS)</w:t>
            </w:r>
          </w:p>
          <w:p w14:paraId="11D83CFC" w14:textId="77777777" w:rsidR="00D03389" w:rsidRPr="00112F2F" w:rsidRDefault="00D03389" w:rsidP="00415C8D">
            <w:pPr>
              <w:spacing w:after="0" w:line="276" w:lineRule="auto"/>
              <w:ind w:right="-58"/>
              <w:jc w:val="right"/>
              <w:rPr>
                <w:rFonts w:ascii="Arial" w:eastAsia="Calibri" w:hAnsi="Arial" w:cs="Arial"/>
                <w:b/>
                <w:bCs/>
                <w:sz w:val="28"/>
                <w:szCs w:val="20"/>
              </w:rPr>
            </w:pPr>
          </w:p>
        </w:tc>
        <w:tc>
          <w:tcPr>
            <w:tcW w:w="2268" w:type="dxa"/>
            <w:hideMark/>
          </w:tcPr>
          <w:p w14:paraId="2FA83C6E" w14:textId="77777777" w:rsidR="00D03389" w:rsidRPr="00112F2F" w:rsidRDefault="00D03389" w:rsidP="00415C8D">
            <w:pPr>
              <w:spacing w:after="0" w:line="276" w:lineRule="auto"/>
              <w:ind w:right="-58"/>
              <w:jc w:val="right"/>
              <w:rPr>
                <w:rFonts w:ascii="Arial" w:eastAsia="Calibri" w:hAnsi="Arial" w:cs="Arial"/>
                <w:b/>
                <w:bCs/>
                <w:sz w:val="28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noProof/>
                <w:sz w:val="28"/>
                <w:szCs w:val="20"/>
              </w:rPr>
              <w:drawing>
                <wp:anchor distT="0" distB="0" distL="114300" distR="114300" simplePos="0" relativeHeight="251663360" behindDoc="0" locked="0" layoutInCell="1" allowOverlap="1" wp14:anchorId="63A61A6E" wp14:editId="26A9F70C">
                  <wp:simplePos x="0" y="0"/>
                  <wp:positionH relativeFrom="column">
                    <wp:posOffset>266</wp:posOffset>
                  </wp:positionH>
                  <wp:positionV relativeFrom="paragraph">
                    <wp:posOffset>29371</wp:posOffset>
                  </wp:positionV>
                  <wp:extent cx="1603094" cy="1603094"/>
                  <wp:effectExtent l="0" t="0" r="0" b="0"/>
                  <wp:wrapNone/>
                  <wp:docPr id="1" name="Picture 1" descr="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Logo&#10;&#10;Description automatically generated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3094" cy="16030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A5A4B" w:rsidRPr="00112F2F" w14:paraId="6B171DFA" w14:textId="77777777" w:rsidTr="00B42E33">
        <w:trPr>
          <w:cantSplit/>
        </w:trPr>
        <w:tc>
          <w:tcPr>
            <w:tcW w:w="10620" w:type="dxa"/>
            <w:gridSpan w:val="3"/>
            <w:shd w:val="clear" w:color="auto" w:fill="FFFFFF"/>
            <w:hideMark/>
          </w:tcPr>
          <w:p w14:paraId="31B23435" w14:textId="77777777" w:rsidR="00EA5A4B" w:rsidRPr="00895674" w:rsidRDefault="00EA5A4B" w:rsidP="00415C8D">
            <w:pPr>
              <w:keepNext/>
              <w:spacing w:after="0" w:line="276" w:lineRule="auto"/>
              <w:jc w:val="center"/>
              <w:outlineLvl w:val="2"/>
              <w:rPr>
                <w:rFonts w:eastAsia="Calibri" w:cstheme="majorBidi"/>
                <w:sz w:val="36"/>
                <w:szCs w:val="36"/>
              </w:rPr>
            </w:pPr>
          </w:p>
          <w:p w14:paraId="1C89A8E0" w14:textId="57C6172E" w:rsidR="00EA5A4B" w:rsidRPr="00BE260D" w:rsidRDefault="00EA5A4B" w:rsidP="004007A0">
            <w:pPr>
              <w:rPr>
                <w:rFonts w:ascii="Calibri" w:hAnsi="Calibri" w:cs="Calibri"/>
                <w:b/>
                <w:bCs/>
                <w:color w:val="8DD873" w:themeColor="accent6" w:themeTint="99"/>
                <w:sz w:val="28"/>
                <w:szCs w:val="28"/>
              </w:rPr>
            </w:pPr>
          </w:p>
          <w:sdt>
            <w:sdtPr>
              <w:rPr>
                <w:sz w:val="48"/>
                <w:szCs w:val="48"/>
              </w:rPr>
              <w:alias w:val="Subject"/>
              <w:tag w:val=""/>
              <w:id w:val="2035142444"/>
              <w:placeholder>
                <w:docPart w:val="1485E984E6384F97BF91FD89017BD5CB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p w14:paraId="6820681F" w14:textId="6E52C8A2" w:rsidR="00EA5A4B" w:rsidRPr="00C16D7D" w:rsidRDefault="0000546E" w:rsidP="004007A0">
                <w:pPr>
                  <w:pStyle w:val="CName"/>
                  <w:rPr>
                    <w:rtl/>
                  </w:rPr>
                </w:pPr>
                <w:r>
                  <w:rPr>
                    <w:sz w:val="48"/>
                    <w:szCs w:val="48"/>
                  </w:rPr>
                  <w:t>Web Development</w:t>
                </w:r>
              </w:p>
            </w:sdtContent>
          </w:sdt>
          <w:p w14:paraId="3E4769CB" w14:textId="77777777" w:rsidR="00EA5A4B" w:rsidRDefault="00EA5A4B" w:rsidP="001771CE">
            <w:pPr>
              <w:keepNext/>
              <w:spacing w:after="0" w:line="276" w:lineRule="auto"/>
              <w:outlineLvl w:val="2"/>
              <w:rPr>
                <w:rFonts w:ascii="Times New Roman" w:eastAsia="Calibri" w:hAnsi="Times New Roman" w:cs="Times New Roman"/>
                <w:b/>
                <w:bCs/>
                <w:sz w:val="40"/>
                <w:szCs w:val="40"/>
              </w:rPr>
            </w:pPr>
          </w:p>
          <w:p w14:paraId="54B2663D" w14:textId="77777777" w:rsidR="001771CE" w:rsidRDefault="001771CE" w:rsidP="001771CE">
            <w:pPr>
              <w:keepNext/>
              <w:spacing w:after="0" w:line="276" w:lineRule="auto"/>
              <w:outlineLvl w:val="2"/>
              <w:rPr>
                <w:rFonts w:ascii="Times New Roman" w:eastAsia="Calibri" w:hAnsi="Times New Roman" w:cs="Times New Roman"/>
                <w:b/>
                <w:bCs/>
                <w:sz w:val="40"/>
                <w:szCs w:val="40"/>
              </w:rPr>
            </w:pPr>
          </w:p>
          <w:p w14:paraId="5B0915AA" w14:textId="77777777" w:rsidR="00EA5A4B" w:rsidRDefault="00EA5A4B" w:rsidP="00415C8D">
            <w:pPr>
              <w:keepNext/>
              <w:spacing w:after="0" w:line="276" w:lineRule="auto"/>
              <w:jc w:val="center"/>
              <w:outlineLvl w:val="2"/>
              <w:rPr>
                <w:noProof/>
              </w:rPr>
            </w:pPr>
          </w:p>
          <w:p w14:paraId="0690FCFE" w14:textId="77777777" w:rsidR="00DD6304" w:rsidRDefault="00DD6304" w:rsidP="00415C8D">
            <w:pPr>
              <w:keepNext/>
              <w:spacing w:after="0" w:line="276" w:lineRule="auto"/>
              <w:jc w:val="center"/>
              <w:outlineLvl w:val="2"/>
              <w:rPr>
                <w:noProof/>
              </w:rPr>
            </w:pPr>
          </w:p>
          <w:p w14:paraId="034654C6" w14:textId="77777777" w:rsidR="00DD6304" w:rsidRDefault="00DD6304" w:rsidP="00415C8D">
            <w:pPr>
              <w:keepNext/>
              <w:spacing w:after="0" w:line="276" w:lineRule="auto"/>
              <w:jc w:val="center"/>
              <w:outlineLvl w:val="2"/>
              <w:rPr>
                <w:noProof/>
              </w:rPr>
            </w:pPr>
          </w:p>
          <w:p w14:paraId="3C2EE1C2" w14:textId="77777777" w:rsidR="00DD6304" w:rsidRDefault="00DD6304" w:rsidP="00415C8D">
            <w:pPr>
              <w:keepNext/>
              <w:spacing w:after="0" w:line="276" w:lineRule="auto"/>
              <w:jc w:val="center"/>
              <w:outlineLvl w:val="2"/>
              <w:rPr>
                <w:noProof/>
              </w:rPr>
            </w:pPr>
          </w:p>
          <w:p w14:paraId="6D97A14C" w14:textId="77777777" w:rsidR="00DD6304" w:rsidRDefault="00DD6304" w:rsidP="00415C8D">
            <w:pPr>
              <w:keepNext/>
              <w:spacing w:after="0" w:line="276" w:lineRule="auto"/>
              <w:jc w:val="center"/>
              <w:outlineLvl w:val="2"/>
              <w:rPr>
                <w:noProof/>
              </w:rPr>
            </w:pPr>
          </w:p>
          <w:p w14:paraId="6D13DEF0" w14:textId="5D27C598" w:rsidR="00DD6304" w:rsidRDefault="00DD6304" w:rsidP="002A40A9">
            <w:pPr>
              <w:pStyle w:val="ASUStyle"/>
              <w:jc w:val="center"/>
              <w:rPr>
                <w:sz w:val="36"/>
                <w:szCs w:val="36"/>
              </w:rPr>
            </w:pPr>
          </w:p>
          <w:p w14:paraId="2E5C809E" w14:textId="77777777" w:rsidR="00EA5A4B" w:rsidRDefault="00EA5A4B" w:rsidP="001771CE">
            <w:pPr>
              <w:keepNext/>
              <w:spacing w:after="0" w:line="276" w:lineRule="auto"/>
              <w:outlineLvl w:val="2"/>
              <w:rPr>
                <w:rFonts w:ascii="Times New Roman" w:eastAsia="Calibri" w:hAnsi="Times New Roman" w:cs="Times New Roman"/>
                <w:b/>
                <w:bCs/>
                <w:sz w:val="36"/>
                <w:szCs w:val="36"/>
              </w:rPr>
            </w:pPr>
          </w:p>
          <w:p w14:paraId="2DBF08BD" w14:textId="77777777" w:rsidR="00EA5A4B" w:rsidRDefault="00EA5A4B" w:rsidP="00415C8D">
            <w:pPr>
              <w:keepNext/>
              <w:spacing w:after="0" w:line="276" w:lineRule="auto"/>
              <w:jc w:val="center"/>
              <w:outlineLvl w:val="2"/>
              <w:rPr>
                <w:rFonts w:ascii="Times New Roman" w:eastAsia="Calibri" w:hAnsi="Times New Roman" w:cs="Times New Roman"/>
                <w:b/>
                <w:bCs/>
                <w:sz w:val="36"/>
                <w:szCs w:val="36"/>
              </w:rPr>
            </w:pPr>
            <w:r w:rsidRPr="0051059A">
              <w:rPr>
                <w:rFonts w:ascii="Times New Roman" w:eastAsia="Calibri" w:hAnsi="Times New Roman" w:cs="Times New Roman"/>
                <w:b/>
                <w:bCs/>
                <w:sz w:val="36"/>
                <w:szCs w:val="36"/>
              </w:rPr>
              <w:t xml:space="preserve"> </w:t>
            </w:r>
          </w:p>
          <w:p w14:paraId="14BEFE40" w14:textId="77777777" w:rsidR="001771CE" w:rsidRDefault="001771CE" w:rsidP="00415C8D">
            <w:pPr>
              <w:keepNext/>
              <w:spacing w:after="0" w:line="276" w:lineRule="auto"/>
              <w:jc w:val="center"/>
              <w:outlineLvl w:val="2"/>
              <w:rPr>
                <w:rFonts w:ascii="Times New Roman" w:eastAsia="Calibri" w:hAnsi="Times New Roman" w:cs="Times New Roman"/>
                <w:b/>
                <w:bCs/>
                <w:sz w:val="36"/>
                <w:szCs w:val="36"/>
              </w:rPr>
            </w:pPr>
          </w:p>
          <w:p w14:paraId="7E2C8A94" w14:textId="77777777" w:rsidR="00DD6304" w:rsidRDefault="00DD6304" w:rsidP="00415C8D">
            <w:pPr>
              <w:keepNext/>
              <w:spacing w:after="0" w:line="276" w:lineRule="auto"/>
              <w:jc w:val="center"/>
              <w:outlineLvl w:val="2"/>
              <w:rPr>
                <w:rFonts w:ascii="Times New Roman" w:eastAsia="Calibri" w:hAnsi="Times New Roman" w:cs="Times New Roman"/>
                <w:b/>
                <w:bCs/>
                <w:sz w:val="36"/>
                <w:szCs w:val="36"/>
              </w:rPr>
            </w:pPr>
          </w:p>
          <w:p w14:paraId="0DCD4BDA" w14:textId="77777777" w:rsidR="00DD6304" w:rsidRDefault="00DD6304" w:rsidP="00415C8D">
            <w:pPr>
              <w:keepNext/>
              <w:spacing w:after="0" w:line="276" w:lineRule="auto"/>
              <w:jc w:val="center"/>
              <w:outlineLvl w:val="2"/>
              <w:rPr>
                <w:rFonts w:ascii="Times New Roman" w:eastAsia="Calibri" w:hAnsi="Times New Roman" w:cs="Times New Roman"/>
                <w:b/>
                <w:bCs/>
                <w:sz w:val="36"/>
                <w:szCs w:val="36"/>
              </w:rPr>
            </w:pPr>
          </w:p>
          <w:p w14:paraId="17E395E2" w14:textId="77777777" w:rsidR="00DD6304" w:rsidRDefault="00DD6304" w:rsidP="00415C8D">
            <w:pPr>
              <w:keepNext/>
              <w:spacing w:after="0" w:line="276" w:lineRule="auto"/>
              <w:jc w:val="center"/>
              <w:outlineLvl w:val="2"/>
              <w:rPr>
                <w:rFonts w:ascii="Times New Roman" w:eastAsia="Calibri" w:hAnsi="Times New Roman" w:cs="Times New Roman"/>
                <w:b/>
                <w:bCs/>
                <w:sz w:val="36"/>
                <w:szCs w:val="36"/>
              </w:rPr>
            </w:pPr>
          </w:p>
          <w:p w14:paraId="10F9AE9C" w14:textId="77777777" w:rsidR="00DD6304" w:rsidRDefault="00DD6304" w:rsidP="00415C8D">
            <w:pPr>
              <w:keepNext/>
              <w:spacing w:after="0" w:line="276" w:lineRule="auto"/>
              <w:jc w:val="center"/>
              <w:outlineLvl w:val="2"/>
              <w:rPr>
                <w:rFonts w:ascii="Times New Roman" w:eastAsia="Calibri" w:hAnsi="Times New Roman" w:cs="Times New Roman"/>
                <w:b/>
                <w:bCs/>
                <w:sz w:val="36"/>
                <w:szCs w:val="36"/>
              </w:rPr>
            </w:pPr>
          </w:p>
          <w:p w14:paraId="55AC504A" w14:textId="77777777" w:rsidR="00DD6304" w:rsidRDefault="00DD6304" w:rsidP="00415C8D">
            <w:pPr>
              <w:keepNext/>
              <w:spacing w:after="0" w:line="276" w:lineRule="auto"/>
              <w:jc w:val="center"/>
              <w:outlineLvl w:val="2"/>
              <w:rPr>
                <w:rFonts w:ascii="Times New Roman" w:eastAsia="Calibri" w:hAnsi="Times New Roman" w:cs="Times New Roman"/>
                <w:b/>
                <w:bCs/>
                <w:sz w:val="36"/>
                <w:szCs w:val="36"/>
              </w:rPr>
            </w:pPr>
          </w:p>
          <w:sdt>
            <w:sdtPr>
              <w:rPr>
                <w:sz w:val="44"/>
                <w:szCs w:val="44"/>
              </w:rPr>
              <w:alias w:val="Title"/>
              <w:tag w:val=""/>
              <w:id w:val="2042162920"/>
              <w:placeholder>
                <w:docPart w:val="5842E68E0FAA41F1A3A62DEB6E738133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p w14:paraId="4E911ADF" w14:textId="66274FA3" w:rsidR="00EA5A4B" w:rsidRPr="001771CE" w:rsidRDefault="0000546E" w:rsidP="003A1862">
                <w:pPr>
                  <w:pStyle w:val="CName"/>
                  <w:rPr>
                    <w:sz w:val="44"/>
                    <w:szCs w:val="44"/>
                  </w:rPr>
                </w:pPr>
                <w:r>
                  <w:rPr>
                    <w:sz w:val="44"/>
                    <w:szCs w:val="44"/>
                  </w:rPr>
                  <w:t>Lab 6 Report</w:t>
                </w:r>
              </w:p>
            </w:sdtContent>
          </w:sdt>
          <w:p w14:paraId="2FC0BDBF" w14:textId="77777777" w:rsidR="00EA5A4B" w:rsidRDefault="00EA5A4B" w:rsidP="00415C8D">
            <w:pPr>
              <w:keepNext/>
              <w:spacing w:after="0" w:line="276" w:lineRule="auto"/>
              <w:outlineLvl w:val="2"/>
              <w:rPr>
                <w:rFonts w:ascii="Times New Roman" w:eastAsia="Calibri" w:hAnsi="Times New Roman" w:cs="Times New Roman"/>
                <w:b/>
                <w:bCs/>
                <w:sz w:val="32"/>
                <w:szCs w:val="32"/>
                <w:u w:val="single"/>
              </w:rPr>
            </w:pPr>
          </w:p>
          <w:p w14:paraId="103C0EF9" w14:textId="77777777" w:rsidR="00EA5A4B" w:rsidRPr="00112F2F" w:rsidRDefault="00EA5A4B" w:rsidP="00415C8D">
            <w:pPr>
              <w:keepNext/>
              <w:spacing w:after="0" w:line="276" w:lineRule="auto"/>
              <w:outlineLvl w:val="2"/>
              <w:rPr>
                <w:rFonts w:ascii="Times New Roman" w:eastAsia="Calibri" w:hAnsi="Times New Roman" w:cs="Times New Roman"/>
                <w:b/>
                <w:bCs/>
                <w:i/>
                <w:iCs/>
                <w:color w:val="FFFFFF"/>
                <w:sz w:val="32"/>
                <w:szCs w:val="32"/>
                <w:u w:val="single"/>
              </w:rPr>
            </w:pPr>
          </w:p>
        </w:tc>
      </w:tr>
    </w:tbl>
    <w:p w14:paraId="70E5F083" w14:textId="77777777" w:rsidR="00EA5A4B" w:rsidRDefault="00EA5A4B" w:rsidP="00EA5A4B">
      <w:pPr>
        <w:ind w:left="270"/>
        <w:rPr>
          <w:rFonts w:cstheme="majorBidi"/>
          <w:b/>
          <w:bCs/>
          <w:sz w:val="32"/>
          <w:szCs w:val="32"/>
        </w:rPr>
      </w:pPr>
      <w:r w:rsidRPr="0051059A">
        <w:rPr>
          <w:rFonts w:cstheme="majorBidi"/>
          <w:b/>
          <w:bCs/>
          <w:sz w:val="32"/>
          <w:szCs w:val="32"/>
        </w:rPr>
        <w:t>Name:</w:t>
      </w:r>
      <w:r>
        <w:rPr>
          <w:rFonts w:cstheme="majorBidi"/>
          <w:b/>
          <w:bCs/>
          <w:sz w:val="32"/>
          <w:szCs w:val="32"/>
        </w:rPr>
        <w:t xml:space="preserve"> Ahmed Hazem AbdulRahman Khalil Ibrahim</w:t>
      </w:r>
    </w:p>
    <w:p w14:paraId="4048B29F" w14:textId="77777777" w:rsidR="00EA5A4B" w:rsidRPr="0051059A" w:rsidRDefault="00EA5A4B" w:rsidP="00EA5A4B">
      <w:pPr>
        <w:ind w:left="270"/>
        <w:rPr>
          <w:rFonts w:cstheme="majorBidi"/>
          <w:b/>
          <w:bCs/>
          <w:sz w:val="32"/>
          <w:szCs w:val="32"/>
        </w:rPr>
      </w:pPr>
      <w:r>
        <w:rPr>
          <w:rFonts w:cstheme="majorBidi"/>
          <w:b/>
          <w:bCs/>
          <w:sz w:val="32"/>
          <w:szCs w:val="32"/>
        </w:rPr>
        <w:t>ID: 22P0226</w:t>
      </w:r>
    </w:p>
    <w:p w14:paraId="3FF9604B" w14:textId="77777777" w:rsidR="00EA5A4B" w:rsidRDefault="00EA5A4B" w:rsidP="00EA5A4B">
      <w:pPr>
        <w:ind w:left="270"/>
        <w:rPr>
          <w:rFonts w:cstheme="majorBidi"/>
          <w:b/>
          <w:bCs/>
          <w:sz w:val="32"/>
          <w:szCs w:val="32"/>
        </w:rPr>
      </w:pPr>
      <w:r>
        <w:rPr>
          <w:rFonts w:cstheme="majorBidi"/>
          <w:b/>
          <w:bCs/>
          <w:sz w:val="32"/>
          <w:szCs w:val="32"/>
        </w:rPr>
        <w:t>S</w:t>
      </w:r>
      <w:r w:rsidRPr="0051059A">
        <w:rPr>
          <w:rFonts w:cstheme="majorBidi"/>
          <w:b/>
          <w:bCs/>
          <w:sz w:val="32"/>
          <w:szCs w:val="32"/>
        </w:rPr>
        <w:t>ec:</w:t>
      </w:r>
      <w:r>
        <w:rPr>
          <w:rFonts w:cstheme="majorBidi"/>
          <w:b/>
          <w:bCs/>
          <w:sz w:val="32"/>
          <w:szCs w:val="32"/>
        </w:rPr>
        <w:t xml:space="preserve"> 3</w:t>
      </w:r>
    </w:p>
    <w:p w14:paraId="5CEFF19D" w14:textId="77777777" w:rsidR="00EA5A4B" w:rsidRPr="004007A0" w:rsidRDefault="00EA5A4B" w:rsidP="004007A0">
      <w:pPr>
        <w:ind w:left="270"/>
        <w:rPr>
          <w:rFonts w:cstheme="majorBidi"/>
          <w:b/>
          <w:bCs/>
          <w:sz w:val="32"/>
          <w:szCs w:val="32"/>
        </w:rPr>
        <w:sectPr w:rsidR="00EA5A4B" w:rsidRPr="004007A0" w:rsidSect="00BE260D">
          <w:footerReference w:type="default" r:id="rId8"/>
          <w:pgSz w:w="11907" w:h="16840" w:code="9"/>
          <w:pgMar w:top="720" w:right="720" w:bottom="720" w:left="720" w:header="720" w:footer="720" w:gutter="0"/>
          <w:pgBorders w:offsetFrom="page">
            <w:top w:val="single" w:sz="24" w:space="24" w:color="auto"/>
            <w:left w:val="single" w:sz="24" w:space="24" w:color="auto"/>
            <w:bottom w:val="single" w:sz="24" w:space="24" w:color="auto"/>
            <w:right w:val="single" w:sz="24" w:space="24" w:color="auto"/>
          </w:pgBorders>
          <w:pgNumType w:start="0"/>
          <w:cols w:space="720"/>
          <w:titlePg/>
          <w:docGrid w:linePitch="360"/>
        </w:sectPr>
      </w:pPr>
      <w:r>
        <w:rPr>
          <w:rFonts w:ascii="Times New Roman" w:eastAsia="Calibri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18D37E2F" wp14:editId="049C9171">
            <wp:simplePos x="0" y="0"/>
            <wp:positionH relativeFrom="column">
              <wp:posOffset>5471795</wp:posOffset>
            </wp:positionH>
            <wp:positionV relativeFrom="page">
              <wp:posOffset>9832975</wp:posOffset>
            </wp:positionV>
            <wp:extent cx="1226820" cy="435610"/>
            <wp:effectExtent l="0" t="0" r="0" b="2540"/>
            <wp:wrapNone/>
            <wp:docPr id="2" name="Picture 2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 with medium confidenc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6820" cy="435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ajorBidi"/>
          <w:b/>
          <w:bCs/>
          <w:sz w:val="32"/>
          <w:szCs w:val="32"/>
        </w:rPr>
        <w:t>Group: 2</w:t>
      </w:r>
    </w:p>
    <w:tbl>
      <w:tblPr>
        <w:tblStyle w:val="TableGrid"/>
        <w:tblW w:w="1034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9"/>
        <w:gridCol w:w="3449"/>
        <w:gridCol w:w="3450"/>
      </w:tblGrid>
      <w:tr w:rsidR="004007A0" w14:paraId="268977B9" w14:textId="77777777" w:rsidTr="00B42E33">
        <w:trPr>
          <w:trHeight w:val="1559"/>
          <w:jc w:val="center"/>
        </w:trPr>
        <w:tc>
          <w:tcPr>
            <w:tcW w:w="3449" w:type="dxa"/>
            <w:vAlign w:val="center"/>
          </w:tcPr>
          <w:p w14:paraId="7C15021A" w14:textId="77777777" w:rsidR="004007A0" w:rsidRDefault="004007A0" w:rsidP="00415C8D">
            <w:pPr>
              <w:jc w:val="center"/>
              <w:rPr>
                <w:rFonts w:cstheme="majorBidi"/>
                <w:b/>
                <w:bCs/>
                <w:sz w:val="32"/>
                <w:szCs w:val="32"/>
              </w:rPr>
            </w:pPr>
          </w:p>
        </w:tc>
        <w:tc>
          <w:tcPr>
            <w:tcW w:w="3449" w:type="dxa"/>
            <w:vAlign w:val="center"/>
          </w:tcPr>
          <w:p w14:paraId="4CFE9921" w14:textId="77777777" w:rsidR="004007A0" w:rsidRDefault="004007A0" w:rsidP="00415C8D">
            <w:pPr>
              <w:jc w:val="center"/>
              <w:rPr>
                <w:rFonts w:cstheme="majorBidi"/>
                <w:b/>
                <w:bCs/>
                <w:sz w:val="32"/>
                <w:szCs w:val="32"/>
              </w:rPr>
            </w:pPr>
          </w:p>
        </w:tc>
        <w:tc>
          <w:tcPr>
            <w:tcW w:w="3450" w:type="dxa"/>
            <w:vAlign w:val="center"/>
          </w:tcPr>
          <w:p w14:paraId="5E45603A" w14:textId="77777777" w:rsidR="004007A0" w:rsidRDefault="004007A0" w:rsidP="00415C8D">
            <w:pPr>
              <w:jc w:val="center"/>
              <w:rPr>
                <w:rFonts w:cstheme="majorBidi"/>
                <w:b/>
                <w:bCs/>
                <w:sz w:val="32"/>
                <w:szCs w:val="32"/>
              </w:rPr>
            </w:pPr>
          </w:p>
        </w:tc>
      </w:tr>
      <w:tr w:rsidR="004007A0" w14:paraId="77984902" w14:textId="77777777" w:rsidTr="00B42E33">
        <w:trPr>
          <w:trHeight w:val="2434"/>
          <w:jc w:val="center"/>
        </w:trPr>
        <w:tc>
          <w:tcPr>
            <w:tcW w:w="3449" w:type="dxa"/>
            <w:vAlign w:val="center"/>
          </w:tcPr>
          <w:p w14:paraId="02C2C835" w14:textId="77777777" w:rsidR="004007A0" w:rsidRDefault="004007A0" w:rsidP="00415C8D">
            <w:pPr>
              <w:jc w:val="center"/>
              <w:rPr>
                <w:rFonts w:cstheme="majorBidi"/>
                <w:b/>
                <w:bCs/>
                <w:sz w:val="32"/>
                <w:szCs w:val="32"/>
              </w:rPr>
            </w:pPr>
          </w:p>
        </w:tc>
        <w:tc>
          <w:tcPr>
            <w:tcW w:w="3449" w:type="dxa"/>
            <w:vAlign w:val="center"/>
          </w:tcPr>
          <w:p w14:paraId="05873E1F" w14:textId="77777777" w:rsidR="004007A0" w:rsidRDefault="004007A0" w:rsidP="00415C8D">
            <w:pPr>
              <w:jc w:val="center"/>
              <w:rPr>
                <w:rFonts w:cstheme="majorBidi"/>
                <w:b/>
                <w:bCs/>
                <w:sz w:val="32"/>
                <w:szCs w:val="32"/>
              </w:rPr>
            </w:pPr>
            <w:r>
              <w:rPr>
                <w:rFonts w:cstheme="majorBidi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058450A8" wp14:editId="4016DDC6">
                  <wp:extent cx="1981382" cy="1981382"/>
                  <wp:effectExtent l="0" t="0" r="0" b="0"/>
                  <wp:docPr id="1291499007" name="Picture 3" descr="A logo of a university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1499007" name="Picture 3" descr="A logo of a university&#10;&#10;Description automatically generated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5430" cy="1995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50" w:type="dxa"/>
            <w:vAlign w:val="center"/>
          </w:tcPr>
          <w:p w14:paraId="3066ECD4" w14:textId="77777777" w:rsidR="004007A0" w:rsidRDefault="004007A0" w:rsidP="00415C8D">
            <w:pPr>
              <w:jc w:val="center"/>
              <w:rPr>
                <w:rFonts w:cstheme="majorBidi"/>
                <w:b/>
                <w:bCs/>
                <w:sz w:val="32"/>
                <w:szCs w:val="32"/>
              </w:rPr>
            </w:pPr>
          </w:p>
        </w:tc>
      </w:tr>
      <w:tr w:rsidR="00BE260D" w14:paraId="34ADAEB5" w14:textId="77777777" w:rsidTr="00B42E33">
        <w:trPr>
          <w:trHeight w:val="414"/>
          <w:jc w:val="center"/>
        </w:trPr>
        <w:tc>
          <w:tcPr>
            <w:tcW w:w="10348" w:type="dxa"/>
            <w:gridSpan w:val="3"/>
            <w:vAlign w:val="center"/>
          </w:tcPr>
          <w:p w14:paraId="2835D80A" w14:textId="77777777" w:rsidR="00BE260D" w:rsidRDefault="00BE260D" w:rsidP="00415C8D">
            <w:pPr>
              <w:jc w:val="center"/>
              <w:rPr>
                <w:rFonts w:cstheme="majorBidi"/>
                <w:b/>
                <w:bCs/>
                <w:sz w:val="32"/>
                <w:szCs w:val="32"/>
              </w:rPr>
            </w:pPr>
          </w:p>
        </w:tc>
      </w:tr>
      <w:tr w:rsidR="00BE260D" w14:paraId="28007970" w14:textId="77777777" w:rsidTr="00B42E33">
        <w:trPr>
          <w:trHeight w:val="414"/>
          <w:jc w:val="center"/>
        </w:trPr>
        <w:tc>
          <w:tcPr>
            <w:tcW w:w="10348" w:type="dxa"/>
            <w:gridSpan w:val="3"/>
            <w:vAlign w:val="center"/>
          </w:tcPr>
          <w:p w14:paraId="06141CA4" w14:textId="77777777" w:rsidR="00BE260D" w:rsidRPr="00E34AFA" w:rsidRDefault="00BE260D" w:rsidP="00BE260D">
            <w:pPr>
              <w:keepNext/>
              <w:ind w:right="-58"/>
              <w:jc w:val="center"/>
              <w:outlineLvl w:val="5"/>
              <w:rPr>
                <w:rFonts w:ascii="Times New Roman" w:eastAsia="Calibri" w:hAnsi="Times New Roman" w:cs="Times New Roman"/>
                <w:b/>
                <w:bCs/>
                <w:sz w:val="32"/>
                <w:szCs w:val="32"/>
              </w:rPr>
            </w:pPr>
            <w:r w:rsidRPr="00E34AFA">
              <w:rPr>
                <w:rFonts w:ascii="Times New Roman" w:eastAsia="Calibri" w:hAnsi="Times New Roman" w:cs="Times New Roman"/>
                <w:b/>
                <w:bCs/>
                <w:sz w:val="32"/>
                <w:szCs w:val="32"/>
              </w:rPr>
              <w:t>AIN SHAMS UNIVERSITY</w:t>
            </w:r>
          </w:p>
          <w:p w14:paraId="4C9B6C9C" w14:textId="77777777" w:rsidR="00BE260D" w:rsidRDefault="00BE260D" w:rsidP="00BE260D">
            <w:pPr>
              <w:keepNext/>
              <w:ind w:right="-58"/>
              <w:jc w:val="center"/>
              <w:outlineLvl w:val="5"/>
              <w:rPr>
                <w:rFonts w:ascii="Times New Roman" w:eastAsia="Calibri" w:hAnsi="Times New Roman" w:cs="Times New Roman"/>
                <w:b/>
                <w:bCs/>
                <w:sz w:val="32"/>
                <w:szCs w:val="32"/>
              </w:rPr>
            </w:pPr>
            <w:r w:rsidRPr="00E34AFA">
              <w:rPr>
                <w:rFonts w:ascii="Times New Roman" w:eastAsia="Calibri" w:hAnsi="Times New Roman" w:cs="Times New Roman"/>
                <w:b/>
                <w:bCs/>
                <w:sz w:val="32"/>
                <w:szCs w:val="32"/>
              </w:rPr>
              <w:t>FACULTY OF ENGINEERING</w:t>
            </w:r>
          </w:p>
          <w:p w14:paraId="01A27CE2" w14:textId="7F3A3EFF" w:rsidR="00BE260D" w:rsidRDefault="00BE260D" w:rsidP="00BE260D">
            <w:pPr>
              <w:pStyle w:val="Heading5"/>
              <w:tabs>
                <w:tab w:val="left" w:pos="7448"/>
              </w:tabs>
              <w:spacing w:before="0" w:after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D03389">
              <w:rPr>
                <w:rFonts w:ascii="Calibri" w:hAnsi="Calibri" w:cs="Calibri"/>
                <w:b/>
                <w:bCs/>
                <w:sz w:val="24"/>
                <w:szCs w:val="24"/>
              </w:rPr>
              <w:t>International Credit Hour</w:t>
            </w:r>
            <w:r w:rsidR="00D41C08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Engineering</w:t>
            </w:r>
            <w:r w:rsidRPr="00D03389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Programs (ICHE</w:t>
            </w:r>
            <w:r w:rsidR="00DF396A" w:rsidRPr="00D03389">
              <w:rPr>
                <w:rFonts w:ascii="Calibri" w:hAnsi="Calibri" w:cs="Calibri"/>
                <w:b/>
                <w:bCs/>
                <w:sz w:val="24"/>
                <w:szCs w:val="24"/>
              </w:rPr>
              <w:t>P)</w:t>
            </w:r>
          </w:p>
          <w:p w14:paraId="519DA645" w14:textId="77777777" w:rsidR="0092025E" w:rsidRPr="0092025E" w:rsidRDefault="0092025E" w:rsidP="0092025E">
            <w:pPr>
              <w:jc w:val="center"/>
            </w:pPr>
            <w:r w:rsidRPr="0092025E">
              <w:rPr>
                <w:rFonts w:ascii="Calibri" w:hAnsi="Calibri" w:cs="Calibri"/>
                <w:b/>
                <w:bCs/>
                <w:color w:val="2E74B5"/>
                <w:sz w:val="24"/>
                <w:szCs w:val="24"/>
              </w:rPr>
              <w:t>Computer</w:t>
            </w:r>
            <w:r w:rsidRPr="0092025E">
              <w:rPr>
                <w:rFonts w:ascii="Calibri" w:hAnsi="Calibri" w:cs="Calibri"/>
                <w:color w:val="2E74B5"/>
                <w:sz w:val="24"/>
                <w:szCs w:val="24"/>
              </w:rPr>
              <w:t xml:space="preserve"> </w:t>
            </w:r>
            <w:r w:rsidRPr="0092025E">
              <w:rPr>
                <w:rFonts w:ascii="Calibri" w:hAnsi="Calibri" w:cs="Calibri"/>
                <w:b/>
                <w:bCs/>
                <w:color w:val="2E74B5"/>
                <w:sz w:val="24"/>
                <w:szCs w:val="24"/>
              </w:rPr>
              <w:t>Engineering and Software Systems Program (CESS)</w:t>
            </w:r>
          </w:p>
        </w:tc>
      </w:tr>
      <w:tr w:rsidR="004007A0" w14:paraId="2189C731" w14:textId="77777777" w:rsidTr="00B42E33">
        <w:trPr>
          <w:trHeight w:val="414"/>
          <w:jc w:val="center"/>
        </w:trPr>
        <w:tc>
          <w:tcPr>
            <w:tcW w:w="3449" w:type="dxa"/>
            <w:vAlign w:val="center"/>
          </w:tcPr>
          <w:p w14:paraId="353F90DC" w14:textId="77777777" w:rsidR="004007A0" w:rsidRDefault="004007A0" w:rsidP="00415C8D">
            <w:pPr>
              <w:jc w:val="center"/>
              <w:rPr>
                <w:rFonts w:cstheme="majorBidi"/>
                <w:b/>
                <w:bCs/>
                <w:sz w:val="32"/>
                <w:szCs w:val="32"/>
              </w:rPr>
            </w:pPr>
          </w:p>
        </w:tc>
        <w:tc>
          <w:tcPr>
            <w:tcW w:w="3449" w:type="dxa"/>
            <w:vAlign w:val="center"/>
          </w:tcPr>
          <w:p w14:paraId="62A51339" w14:textId="77777777" w:rsidR="004007A0" w:rsidRDefault="004007A0" w:rsidP="00415C8D">
            <w:pPr>
              <w:jc w:val="center"/>
              <w:rPr>
                <w:rFonts w:cstheme="majorBidi"/>
                <w:b/>
                <w:bCs/>
                <w:sz w:val="32"/>
                <w:szCs w:val="32"/>
              </w:rPr>
            </w:pPr>
          </w:p>
        </w:tc>
        <w:tc>
          <w:tcPr>
            <w:tcW w:w="3450" w:type="dxa"/>
            <w:vAlign w:val="center"/>
          </w:tcPr>
          <w:p w14:paraId="71DF6099" w14:textId="77777777" w:rsidR="004007A0" w:rsidRDefault="004007A0" w:rsidP="00415C8D">
            <w:pPr>
              <w:jc w:val="center"/>
              <w:rPr>
                <w:rFonts w:cstheme="majorBidi"/>
                <w:b/>
                <w:bCs/>
                <w:sz w:val="32"/>
                <w:szCs w:val="32"/>
              </w:rPr>
            </w:pPr>
          </w:p>
        </w:tc>
      </w:tr>
      <w:tr w:rsidR="00BE260D" w14:paraId="2543769A" w14:textId="77777777" w:rsidTr="00B42E33">
        <w:trPr>
          <w:trHeight w:val="414"/>
          <w:jc w:val="center"/>
        </w:trPr>
        <w:tc>
          <w:tcPr>
            <w:tcW w:w="3449" w:type="dxa"/>
            <w:vAlign w:val="center"/>
          </w:tcPr>
          <w:p w14:paraId="3DAB7526" w14:textId="77777777" w:rsidR="00BE260D" w:rsidRDefault="00BE260D" w:rsidP="00415C8D">
            <w:pPr>
              <w:jc w:val="center"/>
              <w:rPr>
                <w:rFonts w:cstheme="majorBidi"/>
                <w:b/>
                <w:bCs/>
                <w:sz w:val="32"/>
                <w:szCs w:val="32"/>
              </w:rPr>
            </w:pPr>
          </w:p>
        </w:tc>
        <w:tc>
          <w:tcPr>
            <w:tcW w:w="3449" w:type="dxa"/>
            <w:vAlign w:val="center"/>
          </w:tcPr>
          <w:p w14:paraId="75B9FE2E" w14:textId="77777777" w:rsidR="00BE260D" w:rsidRDefault="00BE260D" w:rsidP="00415C8D">
            <w:pPr>
              <w:jc w:val="center"/>
              <w:rPr>
                <w:rFonts w:cstheme="majorBidi"/>
                <w:b/>
                <w:bCs/>
                <w:sz w:val="32"/>
                <w:szCs w:val="32"/>
              </w:rPr>
            </w:pPr>
          </w:p>
        </w:tc>
        <w:tc>
          <w:tcPr>
            <w:tcW w:w="3450" w:type="dxa"/>
            <w:vAlign w:val="center"/>
          </w:tcPr>
          <w:p w14:paraId="7B592092" w14:textId="77777777" w:rsidR="00BE260D" w:rsidRDefault="00BE260D" w:rsidP="00415C8D">
            <w:pPr>
              <w:jc w:val="center"/>
              <w:rPr>
                <w:rFonts w:cstheme="majorBidi"/>
                <w:b/>
                <w:bCs/>
                <w:sz w:val="32"/>
                <w:szCs w:val="32"/>
              </w:rPr>
            </w:pPr>
          </w:p>
        </w:tc>
      </w:tr>
      <w:tr w:rsidR="004007A0" w14:paraId="6675EFF3" w14:textId="77777777" w:rsidTr="00B42E33">
        <w:trPr>
          <w:trHeight w:val="469"/>
          <w:jc w:val="center"/>
        </w:trPr>
        <w:sdt>
          <w:sdtPr>
            <w:rPr>
              <w:rFonts w:cstheme="majorBidi"/>
              <w:b/>
              <w:bCs/>
              <w:sz w:val="36"/>
              <w:szCs w:val="36"/>
            </w:rPr>
            <w:alias w:val="Subject"/>
            <w:tag w:val=""/>
            <w:id w:val="-1466884108"/>
            <w:placeholder>
              <w:docPart w:val="92B0BBFC810041B9A6579E87763C7700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tc>
              <w:tcPr>
                <w:tcW w:w="10348" w:type="dxa"/>
                <w:gridSpan w:val="3"/>
                <w:vAlign w:val="center"/>
              </w:tcPr>
              <w:p w14:paraId="2829CBA3" w14:textId="72131D20" w:rsidR="004007A0" w:rsidRPr="00F1634A" w:rsidRDefault="0000546E" w:rsidP="00415C8D">
                <w:pPr>
                  <w:jc w:val="center"/>
                  <w:rPr>
                    <w:rFonts w:cstheme="majorBidi"/>
                    <w:b/>
                    <w:bCs/>
                    <w:sz w:val="36"/>
                    <w:szCs w:val="36"/>
                  </w:rPr>
                </w:pPr>
                <w:r>
                  <w:rPr>
                    <w:rFonts w:cstheme="majorBidi"/>
                    <w:b/>
                    <w:bCs/>
                    <w:sz w:val="36"/>
                    <w:szCs w:val="36"/>
                  </w:rPr>
                  <w:t>Web Development</w:t>
                </w:r>
              </w:p>
            </w:tc>
          </w:sdtContent>
        </w:sdt>
      </w:tr>
      <w:tr w:rsidR="00BE260D" w14:paraId="3886B446" w14:textId="77777777" w:rsidTr="00B42E33">
        <w:trPr>
          <w:trHeight w:val="414"/>
          <w:jc w:val="center"/>
        </w:trPr>
        <w:tc>
          <w:tcPr>
            <w:tcW w:w="3449" w:type="dxa"/>
            <w:vAlign w:val="center"/>
          </w:tcPr>
          <w:p w14:paraId="55831EE8" w14:textId="77777777" w:rsidR="00BE260D" w:rsidRPr="00F1634A" w:rsidRDefault="00BE260D" w:rsidP="00415C8D">
            <w:pPr>
              <w:jc w:val="center"/>
              <w:rPr>
                <w:rFonts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3449" w:type="dxa"/>
            <w:vAlign w:val="center"/>
          </w:tcPr>
          <w:p w14:paraId="22459E1F" w14:textId="77777777" w:rsidR="00BE260D" w:rsidRPr="00F1634A" w:rsidRDefault="00BE260D" w:rsidP="00415C8D">
            <w:pPr>
              <w:jc w:val="center"/>
              <w:rPr>
                <w:rFonts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3450" w:type="dxa"/>
            <w:vAlign w:val="center"/>
          </w:tcPr>
          <w:p w14:paraId="63CFDE0E" w14:textId="77777777" w:rsidR="00BE260D" w:rsidRPr="00F1634A" w:rsidRDefault="00BE260D" w:rsidP="00415C8D">
            <w:pPr>
              <w:jc w:val="center"/>
              <w:rPr>
                <w:rFonts w:cstheme="majorBidi"/>
                <w:b/>
                <w:bCs/>
                <w:sz w:val="36"/>
                <w:szCs w:val="36"/>
              </w:rPr>
            </w:pPr>
          </w:p>
        </w:tc>
      </w:tr>
      <w:tr w:rsidR="004007A0" w14:paraId="0AA1920D" w14:textId="77777777" w:rsidTr="00B42E33">
        <w:trPr>
          <w:trHeight w:val="463"/>
          <w:jc w:val="center"/>
        </w:trPr>
        <w:tc>
          <w:tcPr>
            <w:tcW w:w="10348" w:type="dxa"/>
            <w:gridSpan w:val="3"/>
            <w:vAlign w:val="center"/>
          </w:tcPr>
          <w:p w14:paraId="22BEBE91" w14:textId="5861516A" w:rsidR="004007A0" w:rsidRPr="00F1634A" w:rsidRDefault="004007A0" w:rsidP="00415C8D">
            <w:pPr>
              <w:jc w:val="center"/>
              <w:rPr>
                <w:rFonts w:cstheme="majorBidi"/>
                <w:b/>
                <w:bCs/>
                <w:sz w:val="36"/>
                <w:szCs w:val="36"/>
              </w:rPr>
            </w:pPr>
          </w:p>
        </w:tc>
      </w:tr>
      <w:tr w:rsidR="004007A0" w14:paraId="2D3194DF" w14:textId="77777777" w:rsidTr="00B42E33">
        <w:trPr>
          <w:trHeight w:val="559"/>
          <w:jc w:val="center"/>
        </w:trPr>
        <w:tc>
          <w:tcPr>
            <w:tcW w:w="10348" w:type="dxa"/>
            <w:gridSpan w:val="3"/>
            <w:vAlign w:val="center"/>
          </w:tcPr>
          <w:p w14:paraId="736CBA3C" w14:textId="783A0009" w:rsidR="004007A0" w:rsidRPr="00F462F7" w:rsidRDefault="004007A0" w:rsidP="00895674">
            <w:pPr>
              <w:jc w:val="center"/>
              <w:rPr>
                <w:u w:val="single"/>
              </w:rPr>
            </w:pPr>
          </w:p>
        </w:tc>
      </w:tr>
      <w:tr w:rsidR="00BE260D" w14:paraId="25918DAF" w14:textId="77777777" w:rsidTr="00B42E33">
        <w:trPr>
          <w:trHeight w:val="414"/>
          <w:jc w:val="center"/>
        </w:trPr>
        <w:tc>
          <w:tcPr>
            <w:tcW w:w="3449" w:type="dxa"/>
            <w:vAlign w:val="center"/>
          </w:tcPr>
          <w:p w14:paraId="6228F944" w14:textId="77777777" w:rsidR="00BE260D" w:rsidRPr="00A11E55" w:rsidRDefault="00BE260D" w:rsidP="00415C8D">
            <w:pPr>
              <w:jc w:val="center"/>
              <w:rPr>
                <w:rFonts w:cstheme="majorBidi"/>
              </w:rPr>
            </w:pPr>
          </w:p>
        </w:tc>
        <w:tc>
          <w:tcPr>
            <w:tcW w:w="3449" w:type="dxa"/>
            <w:vAlign w:val="center"/>
          </w:tcPr>
          <w:p w14:paraId="58EF7FC4" w14:textId="77777777" w:rsidR="00BE260D" w:rsidRPr="00A11E55" w:rsidRDefault="00BE260D" w:rsidP="00415C8D">
            <w:pPr>
              <w:jc w:val="center"/>
              <w:rPr>
                <w:rFonts w:cstheme="majorBidi"/>
              </w:rPr>
            </w:pPr>
          </w:p>
        </w:tc>
        <w:tc>
          <w:tcPr>
            <w:tcW w:w="3450" w:type="dxa"/>
            <w:vAlign w:val="center"/>
          </w:tcPr>
          <w:p w14:paraId="770568C7" w14:textId="77777777" w:rsidR="00BE260D" w:rsidRPr="00A11E55" w:rsidRDefault="00BE260D" w:rsidP="00415C8D">
            <w:pPr>
              <w:jc w:val="center"/>
              <w:rPr>
                <w:rFonts w:cstheme="majorBidi"/>
              </w:rPr>
            </w:pPr>
          </w:p>
        </w:tc>
      </w:tr>
      <w:tr w:rsidR="00BE260D" w14:paraId="6B4CAD5B" w14:textId="77777777" w:rsidTr="00B42E33">
        <w:trPr>
          <w:trHeight w:val="414"/>
          <w:jc w:val="center"/>
        </w:trPr>
        <w:tc>
          <w:tcPr>
            <w:tcW w:w="3449" w:type="dxa"/>
            <w:vAlign w:val="center"/>
          </w:tcPr>
          <w:p w14:paraId="5BF541EC" w14:textId="77777777" w:rsidR="00BE260D" w:rsidRPr="00A11E55" w:rsidRDefault="00BE260D" w:rsidP="00415C8D">
            <w:pPr>
              <w:jc w:val="center"/>
              <w:rPr>
                <w:rFonts w:cstheme="majorBidi"/>
              </w:rPr>
            </w:pPr>
          </w:p>
        </w:tc>
        <w:tc>
          <w:tcPr>
            <w:tcW w:w="3449" w:type="dxa"/>
            <w:vAlign w:val="center"/>
          </w:tcPr>
          <w:p w14:paraId="6AEEE248" w14:textId="77777777" w:rsidR="00BE260D" w:rsidRPr="00A11E55" w:rsidRDefault="00BE260D" w:rsidP="00415C8D">
            <w:pPr>
              <w:jc w:val="center"/>
              <w:rPr>
                <w:rFonts w:cstheme="majorBidi"/>
              </w:rPr>
            </w:pPr>
          </w:p>
        </w:tc>
        <w:tc>
          <w:tcPr>
            <w:tcW w:w="3450" w:type="dxa"/>
            <w:vAlign w:val="center"/>
          </w:tcPr>
          <w:p w14:paraId="696BE568" w14:textId="77777777" w:rsidR="00BE260D" w:rsidRPr="00A11E55" w:rsidRDefault="00BE260D" w:rsidP="00415C8D">
            <w:pPr>
              <w:jc w:val="center"/>
              <w:rPr>
                <w:rFonts w:cstheme="majorBidi"/>
              </w:rPr>
            </w:pPr>
          </w:p>
        </w:tc>
      </w:tr>
      <w:tr w:rsidR="00BE260D" w14:paraId="40B54E1B" w14:textId="77777777" w:rsidTr="00B42E33">
        <w:trPr>
          <w:trHeight w:val="414"/>
          <w:jc w:val="center"/>
        </w:trPr>
        <w:tc>
          <w:tcPr>
            <w:tcW w:w="3449" w:type="dxa"/>
            <w:vAlign w:val="center"/>
          </w:tcPr>
          <w:p w14:paraId="77A36F72" w14:textId="77777777" w:rsidR="00BE260D" w:rsidRPr="00A11E55" w:rsidRDefault="00BE260D" w:rsidP="00415C8D">
            <w:pPr>
              <w:jc w:val="center"/>
              <w:rPr>
                <w:rFonts w:cstheme="majorBidi"/>
              </w:rPr>
            </w:pPr>
          </w:p>
        </w:tc>
        <w:tc>
          <w:tcPr>
            <w:tcW w:w="3449" w:type="dxa"/>
            <w:vAlign w:val="center"/>
          </w:tcPr>
          <w:p w14:paraId="53F75E20" w14:textId="77777777" w:rsidR="00BE260D" w:rsidRPr="00A11E55" w:rsidRDefault="00BE260D" w:rsidP="00415C8D">
            <w:pPr>
              <w:jc w:val="center"/>
              <w:rPr>
                <w:rFonts w:cstheme="majorBidi"/>
              </w:rPr>
            </w:pPr>
          </w:p>
        </w:tc>
        <w:tc>
          <w:tcPr>
            <w:tcW w:w="3450" w:type="dxa"/>
            <w:vAlign w:val="center"/>
          </w:tcPr>
          <w:p w14:paraId="53E2D940" w14:textId="77777777" w:rsidR="00BE260D" w:rsidRPr="00A11E55" w:rsidRDefault="00BE260D" w:rsidP="00415C8D">
            <w:pPr>
              <w:jc w:val="center"/>
              <w:rPr>
                <w:rFonts w:cstheme="majorBidi"/>
              </w:rPr>
            </w:pPr>
          </w:p>
        </w:tc>
      </w:tr>
      <w:tr w:rsidR="004007A0" w14:paraId="1F1FCCF6" w14:textId="77777777" w:rsidTr="00B42E33">
        <w:trPr>
          <w:trHeight w:val="414"/>
          <w:jc w:val="center"/>
        </w:trPr>
        <w:tc>
          <w:tcPr>
            <w:tcW w:w="3449" w:type="dxa"/>
            <w:vAlign w:val="center"/>
          </w:tcPr>
          <w:p w14:paraId="06824431" w14:textId="77777777" w:rsidR="004007A0" w:rsidRPr="00F1634A" w:rsidRDefault="004007A0" w:rsidP="00415C8D">
            <w:pPr>
              <w:rPr>
                <w:rFonts w:cstheme="majorBidi"/>
                <w:sz w:val="28"/>
                <w:szCs w:val="28"/>
              </w:rPr>
            </w:pPr>
            <w:r w:rsidRPr="00F1634A">
              <w:rPr>
                <w:rFonts w:cstheme="majorBidi"/>
                <w:sz w:val="28"/>
                <w:szCs w:val="28"/>
              </w:rPr>
              <w:t>Done by:</w:t>
            </w:r>
          </w:p>
        </w:tc>
        <w:tc>
          <w:tcPr>
            <w:tcW w:w="3449" w:type="dxa"/>
            <w:vAlign w:val="center"/>
          </w:tcPr>
          <w:p w14:paraId="4E7ED23C" w14:textId="77777777" w:rsidR="004007A0" w:rsidRPr="00F1634A" w:rsidRDefault="004007A0" w:rsidP="00415C8D">
            <w:pPr>
              <w:jc w:val="center"/>
              <w:rPr>
                <w:rFonts w:cstheme="majorBidi"/>
                <w:sz w:val="28"/>
                <w:szCs w:val="28"/>
              </w:rPr>
            </w:pPr>
          </w:p>
        </w:tc>
        <w:tc>
          <w:tcPr>
            <w:tcW w:w="3450" w:type="dxa"/>
            <w:vAlign w:val="center"/>
          </w:tcPr>
          <w:p w14:paraId="725417BE" w14:textId="77777777" w:rsidR="004007A0" w:rsidRPr="00F1634A" w:rsidRDefault="004007A0" w:rsidP="00415C8D">
            <w:pPr>
              <w:jc w:val="center"/>
              <w:rPr>
                <w:rFonts w:cstheme="majorBidi"/>
                <w:sz w:val="28"/>
                <w:szCs w:val="28"/>
              </w:rPr>
            </w:pPr>
            <w:r>
              <w:rPr>
                <w:rFonts w:cstheme="majorBidi"/>
                <w:sz w:val="28"/>
                <w:szCs w:val="28"/>
              </w:rPr>
              <w:t>Ahmed H. Khalil</w:t>
            </w:r>
          </w:p>
        </w:tc>
      </w:tr>
      <w:tr w:rsidR="004007A0" w14:paraId="6F9AEDBC" w14:textId="77777777" w:rsidTr="00B42E33">
        <w:trPr>
          <w:trHeight w:val="411"/>
          <w:jc w:val="center"/>
        </w:trPr>
        <w:tc>
          <w:tcPr>
            <w:tcW w:w="3449" w:type="dxa"/>
            <w:vMerge w:val="restart"/>
            <w:vAlign w:val="center"/>
          </w:tcPr>
          <w:p w14:paraId="2206B370" w14:textId="469F9FFB" w:rsidR="004007A0" w:rsidRPr="00F1634A" w:rsidRDefault="004007A0" w:rsidP="00415C8D">
            <w:pPr>
              <w:rPr>
                <w:rFonts w:cstheme="majorBidi"/>
                <w:sz w:val="28"/>
                <w:szCs w:val="28"/>
              </w:rPr>
            </w:pPr>
          </w:p>
        </w:tc>
        <w:tc>
          <w:tcPr>
            <w:tcW w:w="3449" w:type="dxa"/>
            <w:vAlign w:val="center"/>
          </w:tcPr>
          <w:p w14:paraId="761EA0C2" w14:textId="77777777" w:rsidR="004007A0" w:rsidRPr="00F1634A" w:rsidRDefault="004007A0" w:rsidP="00415C8D">
            <w:pPr>
              <w:jc w:val="center"/>
              <w:rPr>
                <w:rFonts w:cstheme="majorBidi"/>
                <w:sz w:val="28"/>
                <w:szCs w:val="28"/>
              </w:rPr>
            </w:pPr>
          </w:p>
        </w:tc>
        <w:tc>
          <w:tcPr>
            <w:tcW w:w="3450" w:type="dxa"/>
            <w:vAlign w:val="center"/>
          </w:tcPr>
          <w:p w14:paraId="100A20D9" w14:textId="1183B6CE" w:rsidR="004007A0" w:rsidRPr="00F1634A" w:rsidRDefault="004007A0" w:rsidP="00FC5A94">
            <w:pPr>
              <w:rPr>
                <w:rFonts w:cstheme="majorBidi"/>
                <w:sz w:val="28"/>
                <w:szCs w:val="28"/>
              </w:rPr>
            </w:pPr>
          </w:p>
        </w:tc>
      </w:tr>
      <w:tr w:rsidR="004007A0" w14:paraId="0BD74BBB" w14:textId="77777777" w:rsidTr="00B42E33">
        <w:trPr>
          <w:trHeight w:val="411"/>
          <w:jc w:val="center"/>
        </w:trPr>
        <w:tc>
          <w:tcPr>
            <w:tcW w:w="3449" w:type="dxa"/>
            <w:vMerge/>
            <w:vAlign w:val="center"/>
          </w:tcPr>
          <w:p w14:paraId="259F3B63" w14:textId="77777777" w:rsidR="004007A0" w:rsidRPr="00F1634A" w:rsidRDefault="004007A0" w:rsidP="00415C8D">
            <w:pPr>
              <w:rPr>
                <w:rFonts w:cstheme="majorBidi"/>
                <w:sz w:val="28"/>
                <w:szCs w:val="28"/>
              </w:rPr>
            </w:pPr>
          </w:p>
        </w:tc>
        <w:tc>
          <w:tcPr>
            <w:tcW w:w="3449" w:type="dxa"/>
            <w:vAlign w:val="center"/>
          </w:tcPr>
          <w:p w14:paraId="68B602A1" w14:textId="77777777" w:rsidR="004007A0" w:rsidRPr="00F1634A" w:rsidRDefault="004007A0" w:rsidP="00415C8D">
            <w:pPr>
              <w:jc w:val="center"/>
              <w:rPr>
                <w:rFonts w:cstheme="majorBidi"/>
                <w:sz w:val="28"/>
                <w:szCs w:val="28"/>
              </w:rPr>
            </w:pPr>
          </w:p>
        </w:tc>
        <w:tc>
          <w:tcPr>
            <w:tcW w:w="3450" w:type="dxa"/>
            <w:vAlign w:val="center"/>
          </w:tcPr>
          <w:p w14:paraId="298FC723" w14:textId="6BB67E02" w:rsidR="004007A0" w:rsidRPr="00F1634A" w:rsidRDefault="004007A0" w:rsidP="00415C8D">
            <w:pPr>
              <w:jc w:val="center"/>
              <w:rPr>
                <w:rFonts w:cstheme="majorBidi"/>
                <w:sz w:val="28"/>
                <w:szCs w:val="28"/>
              </w:rPr>
            </w:pPr>
          </w:p>
        </w:tc>
      </w:tr>
    </w:tbl>
    <w:p w14:paraId="5D80F962" w14:textId="77777777" w:rsidR="00BE260D" w:rsidRDefault="00BE260D" w:rsidP="004007A0">
      <w:pPr>
        <w:rPr>
          <w:lang w:eastAsia="ko-KR"/>
        </w:rPr>
        <w:sectPr w:rsidR="00BE260D" w:rsidSect="00EA5A4B">
          <w:pgSz w:w="11907" w:h="16840" w:code="9"/>
          <w:pgMar w:top="720" w:right="720" w:bottom="720" w:left="720" w:header="720" w:footer="720" w:gutter="0"/>
          <w:pgBorders w:offsetFrom="page">
            <w:top w:val="single" w:sz="24" w:space="24" w:color="auto"/>
            <w:left w:val="single" w:sz="24" w:space="24" w:color="auto"/>
            <w:bottom w:val="single" w:sz="24" w:space="24" w:color="auto"/>
            <w:right w:val="single" w:sz="24" w:space="24" w:color="auto"/>
          </w:pgBorders>
          <w:cols w:space="720"/>
          <w:docGrid w:linePitch="360"/>
        </w:sect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793872374"/>
        <w:docPartObj>
          <w:docPartGallery w:val="Table of Contents"/>
          <w:docPartUnique/>
        </w:docPartObj>
      </w:sdtPr>
      <w:sdtEndPr>
        <w:rPr>
          <w:rFonts w:asciiTheme="majorBidi" w:hAnsiTheme="majorBidi"/>
          <w:b/>
          <w:bCs/>
          <w:noProof/>
          <w:sz w:val="23"/>
        </w:rPr>
      </w:sdtEndPr>
      <w:sdtContent>
        <w:p w14:paraId="37EC0423" w14:textId="77777777" w:rsidR="00BE260D" w:rsidRPr="00D03389" w:rsidRDefault="00BE260D">
          <w:pPr>
            <w:pStyle w:val="TOCHeading"/>
            <w:rPr>
              <w:rFonts w:asciiTheme="majorBidi" w:hAnsiTheme="majorBidi"/>
              <w:b/>
              <w:bCs/>
              <w:sz w:val="40"/>
              <w:szCs w:val="40"/>
            </w:rPr>
          </w:pPr>
          <w:r w:rsidRPr="00D03389">
            <w:rPr>
              <w:rFonts w:asciiTheme="majorBidi" w:hAnsiTheme="majorBidi"/>
              <w:b/>
              <w:bCs/>
              <w:sz w:val="40"/>
              <w:szCs w:val="40"/>
            </w:rPr>
            <w:t>Table of Contents</w:t>
          </w:r>
        </w:p>
        <w:p w14:paraId="0CB28480" w14:textId="6FB7E632" w:rsidR="00142577" w:rsidRDefault="00BE260D">
          <w:pPr>
            <w:pStyle w:val="TOC1"/>
            <w:tabs>
              <w:tab w:val="right" w:leader="dot" w:pos="1045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ko-K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001672" w:history="1">
            <w:r w:rsidR="00142577" w:rsidRPr="00057B59">
              <w:rPr>
                <w:rStyle w:val="Hyperlink"/>
                <w:noProof/>
              </w:rPr>
              <w:t>1.0 Exercise 1</w:t>
            </w:r>
            <w:r w:rsidR="00142577">
              <w:rPr>
                <w:noProof/>
                <w:webHidden/>
              </w:rPr>
              <w:tab/>
            </w:r>
            <w:r w:rsidR="00142577">
              <w:rPr>
                <w:noProof/>
                <w:webHidden/>
              </w:rPr>
              <w:fldChar w:fldCharType="begin"/>
            </w:r>
            <w:r w:rsidR="00142577">
              <w:rPr>
                <w:noProof/>
                <w:webHidden/>
              </w:rPr>
              <w:instrText xml:space="preserve"> PAGEREF _Toc213001672 \h </w:instrText>
            </w:r>
            <w:r w:rsidR="00142577">
              <w:rPr>
                <w:noProof/>
                <w:webHidden/>
              </w:rPr>
              <w:fldChar w:fldCharType="separate"/>
            </w:r>
            <w:r w:rsidR="00DD0ADA">
              <w:rPr>
                <w:b/>
                <w:bCs/>
                <w:noProof/>
                <w:webHidden/>
              </w:rPr>
              <w:t>Error! Bookmark not defined.</w:t>
            </w:r>
            <w:r w:rsidR="00142577">
              <w:rPr>
                <w:noProof/>
                <w:webHidden/>
              </w:rPr>
              <w:fldChar w:fldCharType="end"/>
            </w:r>
          </w:hyperlink>
        </w:p>
        <w:p w14:paraId="3791C963" w14:textId="3EDDCD67" w:rsidR="00142577" w:rsidRDefault="00142577">
          <w:pPr>
            <w:pStyle w:val="TOC2"/>
            <w:tabs>
              <w:tab w:val="right" w:leader="dot" w:pos="1045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ko-KR"/>
              <w14:ligatures w14:val="standardContextual"/>
            </w:rPr>
          </w:pPr>
          <w:hyperlink w:anchor="_Toc213001673" w:history="1">
            <w:r w:rsidRPr="00057B59">
              <w:rPr>
                <w:rStyle w:val="Hyperlink"/>
                <w:noProof/>
              </w:rPr>
              <w:t>1.1 Screenshots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_Toc213001673 \h </w:instrText>
            </w:r>
            <w:r>
              <w:rPr>
                <w:noProof/>
                <w:webHidden/>
              </w:rPr>
              <w:fldChar w:fldCharType="separate"/>
            </w:r>
            <w:r w:rsidR="00DD0ADA">
              <w:rPr>
                <w:b/>
                <w:bCs/>
                <w:noProof/>
                <w:webHidden/>
              </w:rPr>
              <w:t>Error! Bookmark not defined.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7BF37" w14:textId="2F5D4784" w:rsidR="00142577" w:rsidRDefault="00142577">
          <w:pPr>
            <w:pStyle w:val="TOC1"/>
            <w:tabs>
              <w:tab w:val="right" w:leader="dot" w:pos="1045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ko-KR"/>
              <w14:ligatures w14:val="standardContextual"/>
            </w:rPr>
          </w:pPr>
          <w:hyperlink w:anchor="_Toc213001674" w:history="1">
            <w:r w:rsidRPr="00057B59">
              <w:rPr>
                <w:rStyle w:val="Hyperlink"/>
                <w:noProof/>
              </w:rPr>
              <w:t>2.0 Exercise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_Toc213001674 \h </w:instrText>
            </w:r>
            <w:r>
              <w:rPr>
                <w:noProof/>
                <w:webHidden/>
              </w:rPr>
              <w:fldChar w:fldCharType="separate"/>
            </w:r>
            <w:r w:rsidR="00DD0ADA">
              <w:rPr>
                <w:b/>
                <w:bCs/>
                <w:noProof/>
                <w:webHidden/>
              </w:rPr>
              <w:t>Error! Bookmark not defined.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FA288" w14:textId="7F58DE83" w:rsidR="00142577" w:rsidRDefault="00142577">
          <w:pPr>
            <w:pStyle w:val="TOC2"/>
            <w:tabs>
              <w:tab w:val="right" w:leader="dot" w:pos="1045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ko-KR"/>
              <w14:ligatures w14:val="standardContextual"/>
            </w:rPr>
          </w:pPr>
          <w:hyperlink w:anchor="_Toc213001675" w:history="1">
            <w:r w:rsidRPr="00057B59">
              <w:rPr>
                <w:rStyle w:val="Hyperlink"/>
                <w:noProof/>
              </w:rPr>
              <w:t>2.1 Screenshots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_Toc213001675 \h </w:instrText>
            </w:r>
            <w:r>
              <w:rPr>
                <w:noProof/>
                <w:webHidden/>
              </w:rPr>
              <w:fldChar w:fldCharType="separate"/>
            </w:r>
            <w:r w:rsidR="00DD0ADA">
              <w:rPr>
                <w:b/>
                <w:bCs/>
                <w:noProof/>
                <w:webHidden/>
              </w:rPr>
              <w:t>Error! Bookmark not defined.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B177E" w14:textId="04CA4335" w:rsidR="00142577" w:rsidRDefault="00142577">
          <w:pPr>
            <w:pStyle w:val="TOC1"/>
            <w:tabs>
              <w:tab w:val="right" w:leader="dot" w:pos="1045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ko-KR"/>
              <w14:ligatures w14:val="standardContextual"/>
            </w:rPr>
          </w:pPr>
          <w:hyperlink w:anchor="_Toc213001676" w:history="1">
            <w:r w:rsidRPr="00057B59">
              <w:rPr>
                <w:rStyle w:val="Hyperlink"/>
                <w:noProof/>
              </w:rPr>
              <w:t>3.0 Exercise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_Toc213001676 \h </w:instrText>
            </w:r>
            <w:r>
              <w:rPr>
                <w:noProof/>
                <w:webHidden/>
              </w:rPr>
              <w:fldChar w:fldCharType="separate"/>
            </w:r>
            <w:r w:rsidR="00DD0ADA">
              <w:rPr>
                <w:b/>
                <w:bCs/>
                <w:noProof/>
                <w:webHidden/>
              </w:rPr>
              <w:t>Error! Bookmark not defined.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11FAD" w14:textId="3348AED3" w:rsidR="00142577" w:rsidRDefault="00142577">
          <w:pPr>
            <w:pStyle w:val="TOC2"/>
            <w:tabs>
              <w:tab w:val="right" w:leader="dot" w:pos="1045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ko-KR"/>
              <w14:ligatures w14:val="standardContextual"/>
            </w:rPr>
          </w:pPr>
          <w:hyperlink w:anchor="_Toc213001677" w:history="1">
            <w:r w:rsidRPr="00057B59">
              <w:rPr>
                <w:rStyle w:val="Hyperlink"/>
                <w:noProof/>
              </w:rPr>
              <w:t>3.1 Screenshots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_Toc213001677 \h </w:instrText>
            </w:r>
            <w:r>
              <w:rPr>
                <w:noProof/>
                <w:webHidden/>
              </w:rPr>
              <w:fldChar w:fldCharType="separate"/>
            </w:r>
            <w:r w:rsidR="00DD0ADA">
              <w:rPr>
                <w:b/>
                <w:bCs/>
                <w:noProof/>
                <w:webHidden/>
              </w:rPr>
              <w:t>Error! Bookmark not defined.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8AB6B" w14:textId="3D99270F" w:rsidR="00F462F7" w:rsidRPr="00B42E33" w:rsidRDefault="00BE260D" w:rsidP="00B42E33">
          <w:pPr>
            <w:sectPr w:rsidR="00F462F7" w:rsidRPr="00B42E33" w:rsidSect="00EA5A4B">
              <w:pgSz w:w="11907" w:h="16840" w:code="9"/>
              <w:pgMar w:top="720" w:right="720" w:bottom="720" w:left="720" w:header="720" w:footer="720" w:gutter="0"/>
              <w:pgBorders w:offsetFrom="page">
                <w:top w:val="single" w:sz="24" w:space="24" w:color="auto"/>
                <w:left w:val="single" w:sz="24" w:space="24" w:color="auto"/>
                <w:bottom w:val="single" w:sz="24" w:space="24" w:color="auto"/>
                <w:right w:val="single" w:sz="24" w:space="24" w:color="auto"/>
              </w:pgBorders>
              <w:cols w:space="720"/>
              <w:docGrid w:linePitch="360"/>
            </w:sect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35794FE7" w14:textId="4DC433C2" w:rsidR="008C39AE" w:rsidRDefault="006A0B4A" w:rsidP="00E455F8">
      <w:pPr>
        <w:pStyle w:val="Heading1"/>
      </w:pPr>
      <w:r>
        <w:t xml:space="preserve">1.0 </w:t>
      </w:r>
      <w:r w:rsidR="0000546E">
        <w:t>Screenshots</w:t>
      </w:r>
    </w:p>
    <w:p w14:paraId="04BAF99C" w14:textId="77777777" w:rsidR="0000546E" w:rsidRDefault="0000546E" w:rsidP="0000546E">
      <w:pPr>
        <w:rPr>
          <w:lang w:eastAsia="ko-KR"/>
        </w:rPr>
      </w:pPr>
    </w:p>
    <w:p w14:paraId="433D08EA" w14:textId="77777777" w:rsidR="0000546E" w:rsidRDefault="0000546E" w:rsidP="0000546E">
      <w:pPr>
        <w:rPr>
          <w:lang w:eastAsia="ko-KR"/>
        </w:rPr>
      </w:pPr>
      <w:r w:rsidRPr="0000546E">
        <w:rPr>
          <w:lang w:eastAsia="ko-KR"/>
        </w:rPr>
        <w:drawing>
          <wp:inline distT="0" distB="0" distL="0" distR="0" wp14:anchorId="3433CAB3" wp14:editId="6C3F69EA">
            <wp:extent cx="6646545" cy="3317240"/>
            <wp:effectExtent l="0" t="0" r="1905" b="0"/>
            <wp:docPr id="428368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3681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8221C" w14:textId="77777777" w:rsidR="0000546E" w:rsidRDefault="0000546E" w:rsidP="0000546E">
      <w:pPr>
        <w:rPr>
          <w:lang w:eastAsia="ko-KR"/>
        </w:rPr>
      </w:pPr>
    </w:p>
    <w:p w14:paraId="6E7099C7" w14:textId="77777777" w:rsidR="0000546E" w:rsidRDefault="0000546E" w:rsidP="0000546E">
      <w:pPr>
        <w:rPr>
          <w:lang w:eastAsia="ko-KR"/>
        </w:rPr>
      </w:pPr>
      <w:r w:rsidRPr="0000546E">
        <w:rPr>
          <w:lang w:eastAsia="ko-KR"/>
        </w:rPr>
        <w:drawing>
          <wp:inline distT="0" distB="0" distL="0" distR="0" wp14:anchorId="5A6F3D45" wp14:editId="70C84A32">
            <wp:extent cx="6646545" cy="3733800"/>
            <wp:effectExtent l="0" t="0" r="1905" b="0"/>
            <wp:docPr id="18576669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66691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20644" w14:textId="0E10AB0C" w:rsidR="00E455F8" w:rsidRDefault="00E109FC" w:rsidP="00E455F8">
      <w:pPr>
        <w:rPr>
          <w:lang w:eastAsia="ko-KR"/>
        </w:rPr>
      </w:pPr>
      <w:r w:rsidRPr="0000546E">
        <w:rPr>
          <w:lang w:eastAsia="ko-KR"/>
        </w:rPr>
        <w:drawing>
          <wp:inline distT="0" distB="0" distL="0" distR="0" wp14:anchorId="307EAE7F" wp14:editId="6A64E287">
            <wp:extent cx="6646545" cy="3826510"/>
            <wp:effectExtent l="0" t="0" r="1905" b="2540"/>
            <wp:docPr id="2484112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41128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424D2" w14:textId="77777777" w:rsidR="006A0B4A" w:rsidRDefault="006A0B4A" w:rsidP="00E455F8">
      <w:pPr>
        <w:rPr>
          <w:lang w:eastAsia="ko-KR"/>
        </w:rPr>
      </w:pPr>
    </w:p>
    <w:p w14:paraId="50C1E86C" w14:textId="766007FA" w:rsidR="006A0B4A" w:rsidRDefault="006A0B4A" w:rsidP="006A0B4A">
      <w:pPr>
        <w:pStyle w:val="Heading1"/>
      </w:pPr>
      <w:r>
        <w:t>2.0 GitHub Link</w:t>
      </w:r>
    </w:p>
    <w:p w14:paraId="06CED243" w14:textId="568D7F96" w:rsidR="006A0B4A" w:rsidRPr="006A0B4A" w:rsidRDefault="00066911" w:rsidP="00066911">
      <w:pPr>
        <w:rPr>
          <w:lang w:eastAsia="ko-KR"/>
        </w:rPr>
      </w:pPr>
      <w:hyperlink r:id="rId14" w:history="1">
        <w:r w:rsidRPr="00066911">
          <w:rPr>
            <w:rStyle w:val="Hyperlink"/>
            <w:lang w:eastAsia="ko-KR"/>
          </w:rPr>
          <w:t>AHZ404/WebDevLab6</w:t>
        </w:r>
      </w:hyperlink>
    </w:p>
    <w:sectPr w:rsidR="006A0B4A" w:rsidRPr="006A0B4A" w:rsidSect="00EA5A4B">
      <w:pgSz w:w="11907" w:h="16840" w:code="9"/>
      <w:pgMar w:top="720" w:right="720" w:bottom="720" w:left="72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E8974" w14:textId="77777777" w:rsidR="001772D5" w:rsidRDefault="001772D5" w:rsidP="00BE260D">
      <w:pPr>
        <w:spacing w:after="0" w:line="240" w:lineRule="auto"/>
      </w:pPr>
      <w:r>
        <w:separator/>
      </w:r>
    </w:p>
  </w:endnote>
  <w:endnote w:type="continuationSeparator" w:id="0">
    <w:p w14:paraId="5DBA0F72" w14:textId="77777777" w:rsidR="001772D5" w:rsidRDefault="001772D5" w:rsidP="00BE26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393764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F654A7E" w14:textId="77777777" w:rsidR="00BE260D" w:rsidRDefault="00BE260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BE79CB7" w14:textId="77777777" w:rsidR="00BE260D" w:rsidRDefault="00BE26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6D60D1" w14:textId="77777777" w:rsidR="001772D5" w:rsidRDefault="001772D5" w:rsidP="00BE260D">
      <w:pPr>
        <w:spacing w:after="0" w:line="240" w:lineRule="auto"/>
      </w:pPr>
      <w:r>
        <w:separator/>
      </w:r>
    </w:p>
  </w:footnote>
  <w:footnote w:type="continuationSeparator" w:id="0">
    <w:p w14:paraId="13A03828" w14:textId="77777777" w:rsidR="001772D5" w:rsidRDefault="001772D5" w:rsidP="00BE260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683"/>
    <w:rsid w:val="0000546E"/>
    <w:rsid w:val="00016C08"/>
    <w:rsid w:val="00025473"/>
    <w:rsid w:val="00066911"/>
    <w:rsid w:val="00070AC5"/>
    <w:rsid w:val="000873A0"/>
    <w:rsid w:val="00087E40"/>
    <w:rsid w:val="000C46E3"/>
    <w:rsid w:val="000F3E47"/>
    <w:rsid w:val="000F6E09"/>
    <w:rsid w:val="00101B87"/>
    <w:rsid w:val="00103D92"/>
    <w:rsid w:val="00121C41"/>
    <w:rsid w:val="00142577"/>
    <w:rsid w:val="00164AD0"/>
    <w:rsid w:val="001771CE"/>
    <w:rsid w:val="001772D5"/>
    <w:rsid w:val="001902A9"/>
    <w:rsid w:val="001B55D4"/>
    <w:rsid w:val="00216E04"/>
    <w:rsid w:val="002236B2"/>
    <w:rsid w:val="002360E7"/>
    <w:rsid w:val="00246D29"/>
    <w:rsid w:val="002A0B74"/>
    <w:rsid w:val="002A40A9"/>
    <w:rsid w:val="002A6949"/>
    <w:rsid w:val="002C1016"/>
    <w:rsid w:val="002D5CA6"/>
    <w:rsid w:val="002F1BDA"/>
    <w:rsid w:val="00335C61"/>
    <w:rsid w:val="0036564F"/>
    <w:rsid w:val="003A1862"/>
    <w:rsid w:val="003D5EAA"/>
    <w:rsid w:val="004007A0"/>
    <w:rsid w:val="00403F63"/>
    <w:rsid w:val="00436EB1"/>
    <w:rsid w:val="00441E9D"/>
    <w:rsid w:val="004907B1"/>
    <w:rsid w:val="0049346B"/>
    <w:rsid w:val="004B4986"/>
    <w:rsid w:val="005009EC"/>
    <w:rsid w:val="00517696"/>
    <w:rsid w:val="0052749D"/>
    <w:rsid w:val="0054315C"/>
    <w:rsid w:val="0058303A"/>
    <w:rsid w:val="005E12E5"/>
    <w:rsid w:val="006039CB"/>
    <w:rsid w:val="00647E5A"/>
    <w:rsid w:val="006A0B4A"/>
    <w:rsid w:val="006C0D3B"/>
    <w:rsid w:val="006C7986"/>
    <w:rsid w:val="006E702A"/>
    <w:rsid w:val="007209CC"/>
    <w:rsid w:val="007231B1"/>
    <w:rsid w:val="00736D82"/>
    <w:rsid w:val="00746C27"/>
    <w:rsid w:val="007634DB"/>
    <w:rsid w:val="007734CB"/>
    <w:rsid w:val="00780F9F"/>
    <w:rsid w:val="00804FC0"/>
    <w:rsid w:val="00823159"/>
    <w:rsid w:val="0084050F"/>
    <w:rsid w:val="00843DD6"/>
    <w:rsid w:val="00871D51"/>
    <w:rsid w:val="00882840"/>
    <w:rsid w:val="00884453"/>
    <w:rsid w:val="008870B1"/>
    <w:rsid w:val="008911CE"/>
    <w:rsid w:val="00895674"/>
    <w:rsid w:val="00897D74"/>
    <w:rsid w:val="008A380C"/>
    <w:rsid w:val="008C39AE"/>
    <w:rsid w:val="008D4D65"/>
    <w:rsid w:val="00902F40"/>
    <w:rsid w:val="0090417D"/>
    <w:rsid w:val="00911A44"/>
    <w:rsid w:val="0092025E"/>
    <w:rsid w:val="00930409"/>
    <w:rsid w:val="009308C2"/>
    <w:rsid w:val="00954AE6"/>
    <w:rsid w:val="009C472F"/>
    <w:rsid w:val="009D7B69"/>
    <w:rsid w:val="00A00CCE"/>
    <w:rsid w:val="00A046E9"/>
    <w:rsid w:val="00A2475E"/>
    <w:rsid w:val="00A34FB7"/>
    <w:rsid w:val="00A7299C"/>
    <w:rsid w:val="00AA1B66"/>
    <w:rsid w:val="00AC576E"/>
    <w:rsid w:val="00AE254E"/>
    <w:rsid w:val="00AE3A2D"/>
    <w:rsid w:val="00B306B7"/>
    <w:rsid w:val="00B33D85"/>
    <w:rsid w:val="00B3545E"/>
    <w:rsid w:val="00B42E33"/>
    <w:rsid w:val="00B44095"/>
    <w:rsid w:val="00B71A54"/>
    <w:rsid w:val="00B96397"/>
    <w:rsid w:val="00B977B2"/>
    <w:rsid w:val="00BB13A1"/>
    <w:rsid w:val="00BE260D"/>
    <w:rsid w:val="00BE27D5"/>
    <w:rsid w:val="00C02FFD"/>
    <w:rsid w:val="00C16D7D"/>
    <w:rsid w:val="00C85823"/>
    <w:rsid w:val="00CA670A"/>
    <w:rsid w:val="00D03389"/>
    <w:rsid w:val="00D05A4F"/>
    <w:rsid w:val="00D41C08"/>
    <w:rsid w:val="00D70D4A"/>
    <w:rsid w:val="00D75A31"/>
    <w:rsid w:val="00D81CAE"/>
    <w:rsid w:val="00DB2DD7"/>
    <w:rsid w:val="00DC10D4"/>
    <w:rsid w:val="00DC716D"/>
    <w:rsid w:val="00DD0ADA"/>
    <w:rsid w:val="00DD6304"/>
    <w:rsid w:val="00DE1EDE"/>
    <w:rsid w:val="00DF396A"/>
    <w:rsid w:val="00E034D1"/>
    <w:rsid w:val="00E04B5B"/>
    <w:rsid w:val="00E071BA"/>
    <w:rsid w:val="00E101E4"/>
    <w:rsid w:val="00E109FC"/>
    <w:rsid w:val="00E163FC"/>
    <w:rsid w:val="00E2061B"/>
    <w:rsid w:val="00E455F8"/>
    <w:rsid w:val="00E776FA"/>
    <w:rsid w:val="00E9264F"/>
    <w:rsid w:val="00EA5A4B"/>
    <w:rsid w:val="00EB0D16"/>
    <w:rsid w:val="00EE24C3"/>
    <w:rsid w:val="00EE3E41"/>
    <w:rsid w:val="00F26BFB"/>
    <w:rsid w:val="00F458CA"/>
    <w:rsid w:val="00F462F7"/>
    <w:rsid w:val="00FB0F65"/>
    <w:rsid w:val="00FC5A94"/>
    <w:rsid w:val="00FF2683"/>
    <w:rsid w:val="00FF5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C0E72"/>
  <w15:chartTrackingRefBased/>
  <w15:docId w15:val="{EC932502-6A38-4A66-BDD8-10F7A2287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7986"/>
    <w:rPr>
      <w:rFonts w:asciiTheme="majorBidi" w:eastAsiaTheme="minorHAnsi" w:hAnsiTheme="majorBidi"/>
      <w:kern w:val="0"/>
      <w:sz w:val="23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40A9"/>
    <w:pPr>
      <w:keepNext/>
      <w:keepLines/>
      <w:spacing w:before="160" w:after="80"/>
      <w:outlineLvl w:val="0"/>
    </w:pPr>
    <w:rPr>
      <w:rFonts w:eastAsiaTheme="majorEastAsia" w:cstheme="majorBidi"/>
      <w:b/>
      <w:color w:val="2E74B5"/>
      <w:kern w:val="2"/>
      <w:sz w:val="48"/>
      <w:szCs w:val="40"/>
      <w:lang w:eastAsia="ko-KR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40A9"/>
    <w:pPr>
      <w:keepNext/>
      <w:keepLines/>
      <w:spacing w:before="120" w:after="80"/>
      <w:outlineLvl w:val="1"/>
    </w:pPr>
    <w:rPr>
      <w:rFonts w:eastAsiaTheme="majorEastAsia" w:cstheme="majorBidi"/>
      <w:b/>
      <w:color w:val="2E74B5"/>
      <w:kern w:val="2"/>
      <w:sz w:val="40"/>
      <w:szCs w:val="32"/>
      <w:lang w:eastAsia="ko-KR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40A9"/>
    <w:pPr>
      <w:keepNext/>
      <w:keepLines/>
      <w:spacing w:before="120" w:after="80"/>
      <w:outlineLvl w:val="2"/>
    </w:pPr>
    <w:rPr>
      <w:rFonts w:eastAsiaTheme="majorEastAsia" w:cstheme="majorBidi"/>
      <w:color w:val="2E74B5"/>
      <w:kern w:val="2"/>
      <w:sz w:val="32"/>
      <w:szCs w:val="28"/>
      <w:lang w:eastAsia="ko-KR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A40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/>
      <w:kern w:val="2"/>
      <w:sz w:val="28"/>
      <w:lang w:eastAsia="ko-KR"/>
      <w14:ligatures w14:val="standardContextual"/>
    </w:rPr>
  </w:style>
  <w:style w:type="paragraph" w:styleId="Heading5">
    <w:name w:val="heading 5"/>
    <w:basedOn w:val="Normal"/>
    <w:next w:val="Normal"/>
    <w:link w:val="Heading5Char"/>
    <w:unhideWhenUsed/>
    <w:qFormat/>
    <w:rsid w:val="00D03389"/>
    <w:pPr>
      <w:keepNext/>
      <w:keepLines/>
      <w:spacing w:before="80" w:after="40"/>
      <w:outlineLvl w:val="4"/>
    </w:pPr>
    <w:rPr>
      <w:rFonts w:asciiTheme="majorHAnsi" w:eastAsiaTheme="majorEastAsia" w:hAnsiTheme="majorHAnsi" w:cstheme="majorBidi"/>
      <w:color w:val="2E74B5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A5A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A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A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A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le1">
    <w:name w:val="Title1"/>
    <w:basedOn w:val="Normal"/>
    <w:link w:val="Title1Char"/>
    <w:qFormat/>
    <w:rsid w:val="00B44095"/>
    <w:pPr>
      <w:spacing w:before="240" w:after="120" w:line="360" w:lineRule="auto"/>
    </w:pPr>
    <w:rPr>
      <w:rFonts w:ascii="Calibri" w:hAnsi="Calibri"/>
      <w:b/>
      <w:sz w:val="28"/>
    </w:rPr>
  </w:style>
  <w:style w:type="character" w:customStyle="1" w:styleId="Title1Char">
    <w:name w:val="Title1 Char"/>
    <w:basedOn w:val="DefaultParagraphFont"/>
    <w:link w:val="Title1"/>
    <w:rsid w:val="00B44095"/>
    <w:rPr>
      <w:rFonts w:ascii="Calibri" w:hAnsi="Calibri"/>
      <w:b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A40A9"/>
    <w:rPr>
      <w:rFonts w:asciiTheme="majorBidi" w:eastAsiaTheme="majorEastAsia" w:hAnsiTheme="majorBidi" w:cstheme="majorBidi"/>
      <w:b/>
      <w:color w:val="2E74B5"/>
      <w:sz w:val="4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40A9"/>
    <w:rPr>
      <w:rFonts w:asciiTheme="majorBidi" w:eastAsiaTheme="majorEastAsia" w:hAnsiTheme="majorBidi" w:cstheme="majorBidi"/>
      <w:b/>
      <w:color w:val="2E74B5"/>
      <w:sz w:val="4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40A9"/>
    <w:rPr>
      <w:rFonts w:asciiTheme="majorBidi" w:eastAsiaTheme="majorEastAsia" w:hAnsiTheme="majorBidi" w:cstheme="majorBidi"/>
      <w:color w:val="2E74B5"/>
      <w:sz w:val="3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A40A9"/>
    <w:rPr>
      <w:rFonts w:asciiTheme="majorBidi" w:eastAsiaTheme="majorEastAsia" w:hAnsiTheme="majorBidi" w:cstheme="majorBidi"/>
      <w:i/>
      <w:iCs/>
      <w:color w:val="2E74B5"/>
      <w:sz w:val="28"/>
    </w:rPr>
  </w:style>
  <w:style w:type="character" w:customStyle="1" w:styleId="Heading5Char">
    <w:name w:val="Heading 5 Char"/>
    <w:basedOn w:val="DefaultParagraphFont"/>
    <w:link w:val="Heading5"/>
    <w:rsid w:val="00D03389"/>
    <w:rPr>
      <w:rFonts w:asciiTheme="majorHAnsi" w:eastAsiaTheme="majorEastAsia" w:hAnsiTheme="majorHAnsi" w:cstheme="majorBidi"/>
      <w:color w:val="2E74B5"/>
      <w:kern w:val="0"/>
      <w:lang w:eastAsia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EA5A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A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A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A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A4B"/>
    <w:pPr>
      <w:spacing w:after="80" w:line="240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56"/>
      <w:szCs w:val="56"/>
      <w:lang w:eastAsia="ko-KR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A5A4B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A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A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A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A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A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A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A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A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A4B"/>
    <w:rPr>
      <w:b/>
      <w:bCs/>
      <w:smallCaps/>
      <w:color w:val="0F4761" w:themeColor="accent1" w:themeShade="BF"/>
      <w:spacing w:val="5"/>
    </w:rPr>
  </w:style>
  <w:style w:type="paragraph" w:customStyle="1" w:styleId="CName">
    <w:name w:val="C.Name"/>
    <w:basedOn w:val="Title"/>
    <w:link w:val="CNameChar"/>
    <w:qFormat/>
    <w:rsid w:val="003A1862"/>
    <w:pPr>
      <w:jc w:val="center"/>
    </w:pPr>
    <w:rPr>
      <w:rFonts w:asciiTheme="majorBidi" w:hAnsiTheme="majorBidi"/>
      <w:color w:val="2E74B5"/>
    </w:rPr>
  </w:style>
  <w:style w:type="character" w:customStyle="1" w:styleId="CNameChar">
    <w:name w:val="C.Name Char"/>
    <w:basedOn w:val="TitleChar"/>
    <w:link w:val="CName"/>
    <w:rsid w:val="003A1862"/>
    <w:rPr>
      <w:rFonts w:asciiTheme="majorBidi" w:eastAsiaTheme="majorEastAsia" w:hAnsiTheme="majorBidi" w:cstheme="majorBidi"/>
      <w:b/>
      <w:color w:val="2E74B5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unhideWhenUsed/>
    <w:qFormat/>
    <w:rsid w:val="004007A0"/>
    <w:pPr>
      <w:spacing w:before="240" w:after="0"/>
      <w:outlineLvl w:val="9"/>
    </w:pPr>
    <w:rPr>
      <w:rFonts w:asciiTheme="majorHAnsi" w:hAnsiTheme="majorHAnsi"/>
      <w:b w:val="0"/>
      <w:kern w:val="0"/>
      <w:sz w:val="32"/>
      <w:szCs w:val="32"/>
      <w:lang w:eastAsia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4007A0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4007A0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4007A0"/>
    <w:pPr>
      <w:spacing w:after="0" w:line="240" w:lineRule="auto"/>
    </w:pPr>
    <w:rPr>
      <w:rFonts w:eastAsiaTheme="minorHAnsi"/>
      <w:kern w:val="0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E26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260D"/>
    <w:rPr>
      <w:rFonts w:eastAsiaTheme="minorHAnsi"/>
      <w:kern w:val="0"/>
      <w:lang w:eastAsia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E26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260D"/>
    <w:rPr>
      <w:rFonts w:eastAsiaTheme="minorHAnsi"/>
      <w:kern w:val="0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E260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E260D"/>
    <w:pPr>
      <w:spacing w:after="100"/>
      <w:ind w:left="220"/>
    </w:pPr>
  </w:style>
  <w:style w:type="character" w:styleId="PlaceholderText">
    <w:name w:val="Placeholder Text"/>
    <w:basedOn w:val="DefaultParagraphFont"/>
    <w:uiPriority w:val="99"/>
    <w:semiHidden/>
    <w:rsid w:val="00C16D7D"/>
    <w:rPr>
      <w:color w:val="666666"/>
    </w:rPr>
  </w:style>
  <w:style w:type="paragraph" w:customStyle="1" w:styleId="MajorStyle">
    <w:name w:val="MajorStyle"/>
    <w:basedOn w:val="Heading5"/>
    <w:qFormat/>
    <w:rsid w:val="00025473"/>
    <w:pPr>
      <w:tabs>
        <w:tab w:val="left" w:pos="7448"/>
      </w:tabs>
    </w:pPr>
    <w:rPr>
      <w:rFonts w:ascii="Calibri" w:hAnsi="Calibri" w:cs="Calibri"/>
      <w:b/>
      <w:bCs/>
      <w:sz w:val="28"/>
      <w:szCs w:val="28"/>
    </w:rPr>
  </w:style>
  <w:style w:type="paragraph" w:customStyle="1" w:styleId="ASUStyle">
    <w:name w:val="ASUStyle"/>
    <w:basedOn w:val="Normal"/>
    <w:qFormat/>
    <w:rsid w:val="00025473"/>
    <w:pPr>
      <w:keepNext/>
      <w:spacing w:after="0" w:line="360" w:lineRule="auto"/>
      <w:ind w:right="-58"/>
      <w:jc w:val="lowKashida"/>
      <w:outlineLvl w:val="5"/>
    </w:pPr>
    <w:rPr>
      <w:rFonts w:ascii="Times New Roman" w:eastAsia="Calibri" w:hAnsi="Times New Roman" w:cs="Times New Roman"/>
      <w:b/>
      <w:bCs/>
      <w:sz w:val="32"/>
      <w:szCs w:val="32"/>
    </w:rPr>
  </w:style>
  <w:style w:type="paragraph" w:customStyle="1" w:styleId="TableStyle">
    <w:name w:val="TableStyle"/>
    <w:basedOn w:val="Normal"/>
    <w:qFormat/>
    <w:rsid w:val="00025473"/>
    <w:pPr>
      <w:spacing w:after="0"/>
      <w:jc w:val="center"/>
    </w:pPr>
    <w:rPr>
      <w:rFonts w:ascii="Calibri" w:hAnsi="Calibri"/>
      <w:lang w:eastAsia="ko-KR"/>
    </w:rPr>
  </w:style>
  <w:style w:type="paragraph" w:styleId="TableofFigures">
    <w:name w:val="table of figures"/>
    <w:basedOn w:val="Normal"/>
    <w:next w:val="Normal"/>
    <w:uiPriority w:val="99"/>
    <w:unhideWhenUsed/>
    <w:qFormat/>
    <w:rsid w:val="00B33D85"/>
    <w:pPr>
      <w:spacing w:after="0"/>
    </w:pPr>
  </w:style>
  <w:style w:type="character" w:styleId="UnresolvedMention">
    <w:name w:val="Unresolved Mention"/>
    <w:basedOn w:val="DefaultParagraphFont"/>
    <w:uiPriority w:val="99"/>
    <w:semiHidden/>
    <w:unhideWhenUsed/>
    <w:rsid w:val="000669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jfif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hyperlink" Target="https://github.com/AHZ404/WebDevLab6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HMED\Documents\Custom%20Office%20Templates\Personal%20Standard%20ASU%20Repor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485E984E6384F97BF91FD89017BD5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03C887-B5C2-4746-8175-B74110EDD3DB}"/>
      </w:docPartPr>
      <w:docPartBody>
        <w:p w:rsidR="00032B0A" w:rsidRDefault="00000000">
          <w:pPr>
            <w:pStyle w:val="1485E984E6384F97BF91FD89017BD5CB"/>
          </w:pPr>
          <w:r w:rsidRPr="00DE08FD">
            <w:rPr>
              <w:rStyle w:val="PlaceholderText"/>
            </w:rPr>
            <w:t>[Subject]</w:t>
          </w:r>
        </w:p>
      </w:docPartBody>
    </w:docPart>
    <w:docPart>
      <w:docPartPr>
        <w:name w:val="5842E68E0FAA41F1A3A62DEB6E7381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5C517A-5609-4D8D-8397-CEC8C01A22AC}"/>
      </w:docPartPr>
      <w:docPartBody>
        <w:p w:rsidR="00032B0A" w:rsidRDefault="00000000">
          <w:pPr>
            <w:pStyle w:val="5842E68E0FAA41F1A3A62DEB6E738133"/>
          </w:pPr>
          <w:r w:rsidRPr="00986DD3">
            <w:rPr>
              <w:rStyle w:val="PlaceholderText"/>
            </w:rPr>
            <w:t>[Title]</w:t>
          </w:r>
        </w:p>
      </w:docPartBody>
    </w:docPart>
    <w:docPart>
      <w:docPartPr>
        <w:name w:val="92B0BBFC810041B9A6579E87763C77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FEDAEB-90FB-4E6D-91C6-7470314A623F}"/>
      </w:docPartPr>
      <w:docPartBody>
        <w:p w:rsidR="00032B0A" w:rsidRDefault="00000000">
          <w:pPr>
            <w:pStyle w:val="92B0BBFC810041B9A6579E87763C7700"/>
          </w:pPr>
          <w:r w:rsidRPr="00007402">
            <w:rPr>
              <w:rStyle w:val="PlaceholderText"/>
            </w:rPr>
            <w:t>[Subject]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1DD"/>
    <w:rsid w:val="00032B0A"/>
    <w:rsid w:val="000873A0"/>
    <w:rsid w:val="000F6E09"/>
    <w:rsid w:val="00121C41"/>
    <w:rsid w:val="001A14D3"/>
    <w:rsid w:val="001E3560"/>
    <w:rsid w:val="00202D85"/>
    <w:rsid w:val="002150C4"/>
    <w:rsid w:val="005643CB"/>
    <w:rsid w:val="00780F9F"/>
    <w:rsid w:val="008870B1"/>
    <w:rsid w:val="008921DD"/>
    <w:rsid w:val="00902F40"/>
    <w:rsid w:val="00AA576C"/>
    <w:rsid w:val="00E92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customStyle="1" w:styleId="1485E984E6384F97BF91FD89017BD5CB">
    <w:name w:val="1485E984E6384F97BF91FD89017BD5CB"/>
  </w:style>
  <w:style w:type="paragraph" w:customStyle="1" w:styleId="5842E68E0FAA41F1A3A62DEB6E738133">
    <w:name w:val="5842E68E0FAA41F1A3A62DEB6E738133"/>
  </w:style>
  <w:style w:type="paragraph" w:customStyle="1" w:styleId="92B0BBFC810041B9A6579E87763C7700">
    <w:name w:val="92B0BBFC810041B9A6579E87763C770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B15847-1CDE-4F13-9312-F52F28ED7E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Personal Standard ASU Report</Template>
  <TotalTime>252</TotalTime>
  <Pages>1</Pages>
  <Words>199</Words>
  <Characters>1132</Characters>
  <Application>Microsoft Office Word</Application>
  <DocSecurity>0</DocSecurity>
  <Lines>226</Lines>
  <Paragraphs>63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>Lab 5 Report</vt:lpstr>
      <vt:lpstr>1.0 Screenshots</vt:lpstr>
      <vt:lpstr>2.0 GitHub Link</vt:lpstr>
    </vt:vector>
  </TitlesOfParts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6 Report</dc:title>
  <dc:subject>Web Development</dc:subject>
  <dc:creator>A.Hazem</dc:creator>
  <cp:keywords/>
  <dc:description/>
  <cp:lastModifiedBy>Ahmed Hazem Abdul Rahman Khalil Ibrahim 22P0226</cp:lastModifiedBy>
  <cp:revision>54</cp:revision>
  <cp:lastPrinted>2025-11-20T18:58:00Z</cp:lastPrinted>
  <dcterms:created xsi:type="dcterms:W3CDTF">2025-10-12T05:52:00Z</dcterms:created>
  <dcterms:modified xsi:type="dcterms:W3CDTF">2025-11-20T19:04:00Z</dcterms:modified>
</cp:coreProperties>
</file>